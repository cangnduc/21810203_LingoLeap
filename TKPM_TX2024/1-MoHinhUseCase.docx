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076FA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00A13D33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44B581FA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0248335C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26E6FFB4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06EC677A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364A5796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5D0EEC08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2081E73E" w14:textId="5C017C17" w:rsidR="00D234F3" w:rsidRPr="00B249A4" w:rsidRDefault="00A23833" w:rsidP="00704431">
      <w:pPr>
        <w:pStyle w:val="Title"/>
        <w:spacing w:line="480" w:lineRule="auto"/>
        <w:jc w:val="right"/>
        <w:rPr>
          <w:rFonts w:ascii="Times New Roman" w:hAnsi="Times New Roman"/>
          <w:color w:val="000000" w:themeColor="text1"/>
          <w:lang w:val="en-US"/>
        </w:rPr>
      </w:pP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Mô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hình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Use case</w:t>
      </w:r>
      <w:r w:rsidR="007A1DE8"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="00F41F3B" w:rsidRPr="00B249A4">
        <w:rPr>
          <w:rFonts w:ascii="Times New Roman" w:hAnsi="Times New Roman"/>
          <w:color w:val="000000" w:themeColor="text1"/>
          <w:lang w:val="en-US"/>
        </w:rPr>
        <w:t>LingoLeaf</w:t>
      </w:r>
      <w:proofErr w:type="spellEnd"/>
    </w:p>
    <w:p w14:paraId="3291046D" w14:textId="77777777" w:rsidR="007A1DE8" w:rsidRPr="00B249A4" w:rsidRDefault="007A1DE8" w:rsidP="00704431">
      <w:pPr>
        <w:spacing w:line="480" w:lineRule="auto"/>
        <w:rPr>
          <w:color w:val="000000" w:themeColor="text1"/>
          <w:lang w:val="en-US"/>
        </w:rPr>
      </w:pPr>
    </w:p>
    <w:p w14:paraId="00638758" w14:textId="4A1C8C96" w:rsidR="007A1DE8" w:rsidRPr="00B249A4" w:rsidRDefault="007A1DE8" w:rsidP="00704431">
      <w:pPr>
        <w:spacing w:line="480" w:lineRule="auto"/>
        <w:jc w:val="right"/>
        <w:rPr>
          <w:color w:val="000000" w:themeColor="text1"/>
          <w:sz w:val="34"/>
          <w:szCs w:val="30"/>
          <w:lang w:val="en-US"/>
        </w:rPr>
      </w:pPr>
      <w:r w:rsidRPr="00B249A4">
        <w:rPr>
          <w:color w:val="000000" w:themeColor="text1"/>
          <w:sz w:val="34"/>
          <w:szCs w:val="30"/>
          <w:lang w:val="en-US"/>
        </w:rPr>
        <w:t xml:space="preserve">Version </w:t>
      </w:r>
      <w:r w:rsidR="00F41F3B" w:rsidRPr="00B249A4">
        <w:rPr>
          <w:color w:val="000000" w:themeColor="text1"/>
          <w:sz w:val="34"/>
          <w:szCs w:val="30"/>
          <w:lang w:val="en-US"/>
        </w:rPr>
        <w:t>1.0</w:t>
      </w:r>
    </w:p>
    <w:p w14:paraId="054BE1DC" w14:textId="77777777" w:rsidR="00D234F3" w:rsidRPr="00B249A4" w:rsidRDefault="00D234F3" w:rsidP="00704431">
      <w:pPr>
        <w:pStyle w:val="Title"/>
        <w:spacing w:line="480" w:lineRule="auto"/>
        <w:jc w:val="both"/>
        <w:rPr>
          <w:rFonts w:ascii="Times New Roman" w:hAnsi="Times New Roman"/>
          <w:color w:val="000000" w:themeColor="text1"/>
          <w:lang w:val="en-US"/>
        </w:rPr>
      </w:pPr>
    </w:p>
    <w:p w14:paraId="4B2472D0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50557F1F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7AFAAEFC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7E17FADF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79002AA1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167058CE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6F0B831E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27B1FD27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72498054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08CD1B71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3FA27A85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57430A32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41EAFDC0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6F158391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27654332" w14:textId="77777777" w:rsidR="003548A8" w:rsidRPr="00B249A4" w:rsidRDefault="003548A8" w:rsidP="00704431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  <w:r w:rsidRPr="00B249A4">
        <w:rPr>
          <w:color w:val="000000" w:themeColor="text1"/>
          <w:sz w:val="30"/>
          <w:szCs w:val="30"/>
          <w:lang w:val="en-US"/>
        </w:rPr>
        <w:t xml:space="preserve">Sinh </w:t>
      </w:r>
      <w:proofErr w:type="spellStart"/>
      <w:r w:rsidRPr="00B249A4">
        <w:rPr>
          <w:color w:val="000000" w:themeColor="text1"/>
          <w:sz w:val="30"/>
          <w:szCs w:val="30"/>
          <w:lang w:val="en-US"/>
        </w:rPr>
        <w:t>viên</w:t>
      </w:r>
      <w:proofErr w:type="spellEnd"/>
      <w:r w:rsidRPr="00B249A4">
        <w:rPr>
          <w:color w:val="000000" w:themeColor="text1"/>
          <w:sz w:val="30"/>
          <w:szCs w:val="30"/>
          <w:lang w:val="en-US"/>
        </w:rPr>
        <w:t xml:space="preserve"> </w:t>
      </w:r>
      <w:proofErr w:type="spellStart"/>
      <w:r w:rsidRPr="00B249A4">
        <w:rPr>
          <w:color w:val="000000" w:themeColor="text1"/>
          <w:sz w:val="30"/>
          <w:szCs w:val="30"/>
          <w:lang w:val="en-US"/>
        </w:rPr>
        <w:t>thực</w:t>
      </w:r>
      <w:proofErr w:type="spellEnd"/>
      <w:r w:rsidRPr="00B249A4">
        <w:rPr>
          <w:color w:val="000000" w:themeColor="text1"/>
          <w:sz w:val="30"/>
          <w:szCs w:val="30"/>
          <w:lang w:val="en-US"/>
        </w:rPr>
        <w:t xml:space="preserve"> </w:t>
      </w:r>
      <w:proofErr w:type="spellStart"/>
      <w:r w:rsidRPr="00B249A4">
        <w:rPr>
          <w:color w:val="000000" w:themeColor="text1"/>
          <w:sz w:val="30"/>
          <w:szCs w:val="30"/>
          <w:lang w:val="en-US"/>
        </w:rPr>
        <w:t>hiện</w:t>
      </w:r>
      <w:proofErr w:type="spellEnd"/>
      <w:r w:rsidRPr="00B249A4">
        <w:rPr>
          <w:color w:val="000000" w:themeColor="text1"/>
          <w:sz w:val="30"/>
          <w:szCs w:val="30"/>
          <w:lang w:val="en-US"/>
        </w:rPr>
        <w:t>:</w:t>
      </w:r>
    </w:p>
    <w:p w14:paraId="72CF8FD5" w14:textId="1CFA96E6" w:rsidR="003548A8" w:rsidRPr="00B249A4" w:rsidRDefault="00DC363E" w:rsidP="00704431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  <w:r w:rsidRPr="00B249A4">
        <w:rPr>
          <w:color w:val="000000" w:themeColor="text1"/>
          <w:sz w:val="30"/>
          <w:szCs w:val="30"/>
          <w:lang w:val="en-US"/>
        </w:rPr>
        <w:t>&lt;</w:t>
      </w:r>
      <w:r w:rsidR="00F41F3B" w:rsidRPr="00B249A4">
        <w:rPr>
          <w:color w:val="000000" w:themeColor="text1"/>
          <w:sz w:val="30"/>
          <w:szCs w:val="30"/>
          <w:lang w:val="en-US"/>
        </w:rPr>
        <w:t>21810203</w:t>
      </w:r>
      <w:r w:rsidR="003548A8" w:rsidRPr="00B249A4">
        <w:rPr>
          <w:color w:val="000000" w:themeColor="text1"/>
          <w:sz w:val="30"/>
          <w:szCs w:val="30"/>
          <w:lang w:val="en-US"/>
        </w:rPr>
        <w:t xml:space="preserve"> – </w:t>
      </w:r>
      <w:r w:rsidR="00F41F3B" w:rsidRPr="00B249A4">
        <w:rPr>
          <w:color w:val="000000" w:themeColor="text1"/>
          <w:sz w:val="30"/>
          <w:szCs w:val="30"/>
          <w:lang w:val="en-US"/>
        </w:rPr>
        <w:t>Nguyễn Đức Cang</w:t>
      </w:r>
      <w:r w:rsidRPr="00B249A4">
        <w:rPr>
          <w:color w:val="000000" w:themeColor="text1"/>
          <w:sz w:val="30"/>
          <w:szCs w:val="30"/>
          <w:lang w:val="en-US"/>
        </w:rPr>
        <w:t>&gt;</w:t>
      </w:r>
    </w:p>
    <w:p w14:paraId="42CADA03" w14:textId="77777777" w:rsidR="007A1DE8" w:rsidRPr="00B249A4" w:rsidRDefault="007A1DE8" w:rsidP="00704431">
      <w:pPr>
        <w:spacing w:line="480" w:lineRule="auto"/>
        <w:jc w:val="center"/>
        <w:rPr>
          <w:rFonts w:eastAsia="SimSun"/>
          <w:b/>
          <w:color w:val="000000" w:themeColor="text1"/>
          <w:sz w:val="36"/>
          <w:lang w:val="en-US"/>
        </w:rPr>
      </w:pP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Bảng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ghi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nhận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thay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đổi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tài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liệu</w:t>
      </w:r>
      <w:proofErr w:type="spellEnd"/>
      <w:r w:rsidR="0099744F"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</w:p>
    <w:p w14:paraId="7B1A6FCA" w14:textId="77777777" w:rsidR="007A1DE8" w:rsidRPr="00B249A4" w:rsidRDefault="007A1DE8" w:rsidP="00704431">
      <w:pPr>
        <w:spacing w:line="480" w:lineRule="auto"/>
        <w:jc w:val="both"/>
        <w:rPr>
          <w:rFonts w:eastAsia="SimSun"/>
          <w:color w:val="000000" w:themeColor="text1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FA37AF" w:rsidRPr="00B249A4" w14:paraId="5D2D743D" w14:textId="77777777" w:rsidTr="00704431">
        <w:trPr>
          <w:trHeight w:val="192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F9C42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A5DD3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Phiên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E5D4B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Mô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DC077" w14:textId="77777777" w:rsidR="00E95D0C" w:rsidRPr="00B249A4" w:rsidRDefault="00DC363E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Người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thay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đổi</w:t>
            </w:r>
            <w:proofErr w:type="spellEnd"/>
          </w:p>
        </w:tc>
      </w:tr>
      <w:tr w:rsidR="00FA37AF" w:rsidRPr="00B249A4" w14:paraId="11CBE929" w14:textId="77777777" w:rsidTr="00704431">
        <w:trPr>
          <w:trHeight w:val="1038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12E4A" w14:textId="5FE4D5C0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B249A4">
              <w:rPr>
                <w:rFonts w:eastAsia="SimSun"/>
                <w:color w:val="000000" w:themeColor="text1"/>
                <w:lang w:val="en-US"/>
              </w:rPr>
              <w:t>15</w:t>
            </w:r>
            <w:r w:rsidR="00E95D0C" w:rsidRPr="00B249A4">
              <w:rPr>
                <w:rFonts w:eastAsia="SimSun"/>
                <w:color w:val="000000" w:themeColor="text1"/>
                <w:lang w:val="en-US"/>
              </w:rPr>
              <w:t>/</w:t>
            </w:r>
            <w:r w:rsidRPr="00B249A4">
              <w:rPr>
                <w:rFonts w:eastAsia="SimSun"/>
                <w:color w:val="000000" w:themeColor="text1"/>
                <w:lang w:val="en-US"/>
              </w:rPr>
              <w:t>12</w:t>
            </w:r>
            <w:r w:rsidR="00E95D0C" w:rsidRPr="00B249A4">
              <w:rPr>
                <w:rFonts w:eastAsia="SimSun"/>
                <w:color w:val="000000" w:themeColor="text1"/>
                <w:lang w:val="en-US"/>
              </w:rPr>
              <w:t>/</w:t>
            </w:r>
            <w:r w:rsidRPr="00B249A4">
              <w:rPr>
                <w:rFonts w:eastAsia="SimSun"/>
                <w:color w:val="000000" w:themeColor="text1"/>
                <w:lang w:val="en-US"/>
              </w:rPr>
              <w:t>2024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E99676" w14:textId="761FFA33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B249A4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E14F1" w14:textId="5B066758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color w:val="000000" w:themeColor="text1"/>
                <w:lang w:val="en-US"/>
              </w:rPr>
              <w:t>Đặc</w:t>
            </w:r>
            <w:proofErr w:type="spellEnd"/>
            <w:r w:rsidRPr="00B249A4">
              <w:rPr>
                <w:rFonts w:eastAsia="SimSun"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color w:val="000000" w:themeColor="text1"/>
                <w:lang w:val="en-US"/>
              </w:rPr>
              <w:t>tả</w:t>
            </w:r>
            <w:proofErr w:type="spellEnd"/>
            <w:r w:rsidRPr="00B249A4">
              <w:rPr>
                <w:rFonts w:eastAsia="SimSun"/>
                <w:color w:val="000000" w:themeColor="text1"/>
                <w:lang w:val="en-US"/>
              </w:rPr>
              <w:t xml:space="preserve"> use-cases </w:t>
            </w:r>
            <w:proofErr w:type="spellStart"/>
            <w:r w:rsidRPr="00B249A4">
              <w:rPr>
                <w:rFonts w:eastAsia="SimSun"/>
                <w:color w:val="000000" w:themeColor="text1"/>
                <w:lang w:val="en-US"/>
              </w:rPr>
              <w:t>cho</w:t>
            </w:r>
            <w:proofErr w:type="spellEnd"/>
            <w:r w:rsidRPr="00B249A4">
              <w:rPr>
                <w:rFonts w:eastAsia="SimSun"/>
                <w:color w:val="000000" w:themeColor="text1"/>
                <w:lang w:val="en-US"/>
              </w:rPr>
              <w:t xml:space="preserve"> guest, student, teacher, admin and system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B646ED" w14:textId="09C68E58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B249A4">
              <w:rPr>
                <w:rFonts w:eastAsia="SimSun"/>
                <w:color w:val="000000" w:themeColor="text1"/>
                <w:lang w:val="en-US"/>
              </w:rPr>
              <w:t>21810203</w:t>
            </w:r>
          </w:p>
        </w:tc>
      </w:tr>
      <w:tr w:rsidR="00FA37AF" w:rsidRPr="00B249A4" w14:paraId="59B5EFB4" w14:textId="77777777" w:rsidTr="0070443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BC956C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D2DAC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8DE65E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CB778B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FA37AF" w:rsidRPr="00B249A4" w14:paraId="7A8B3889" w14:textId="77777777" w:rsidTr="0070443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B9AEEC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78681A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3E9B84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E0EA5A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B249A4" w14:paraId="5C3A3F10" w14:textId="77777777" w:rsidTr="00704431">
        <w:trPr>
          <w:trHeight w:val="318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04E8AA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E9634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B51790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5E4E0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</w:tbl>
    <w:p w14:paraId="419232E9" w14:textId="77777777" w:rsidR="00A23833" w:rsidRPr="00B249A4" w:rsidRDefault="00A23833" w:rsidP="00704431">
      <w:pPr>
        <w:pStyle w:val="Title"/>
        <w:spacing w:line="480" w:lineRule="auto"/>
        <w:rPr>
          <w:rFonts w:ascii="Times New Roman" w:hAnsi="Times New Roman"/>
          <w:color w:val="000000" w:themeColor="text1"/>
          <w:lang w:val="en-US"/>
        </w:rPr>
      </w:pPr>
    </w:p>
    <w:p w14:paraId="20B7F647" w14:textId="77777777" w:rsidR="00A23833" w:rsidRPr="00B249A4" w:rsidRDefault="00A23833" w:rsidP="00704431">
      <w:pPr>
        <w:pStyle w:val="Title"/>
        <w:spacing w:line="480" w:lineRule="auto"/>
        <w:rPr>
          <w:rFonts w:ascii="Times New Roman" w:hAnsi="Times New Roman"/>
          <w:color w:val="000000" w:themeColor="text1"/>
          <w:lang w:val="en-US"/>
        </w:rPr>
      </w:pPr>
      <w:r w:rsidRPr="00B249A4">
        <w:rPr>
          <w:rFonts w:ascii="Times New Roman" w:hAnsi="Times New Roman"/>
          <w:color w:val="000000" w:themeColor="text1"/>
          <w:lang w:val="en-US"/>
        </w:rPr>
        <w:br w:type="page"/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lastRenderedPageBreak/>
        <w:t>Mục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lục</w:t>
      </w:r>
      <w:proofErr w:type="spellEnd"/>
    </w:p>
    <w:p w14:paraId="37B40124" w14:textId="0CCA77FF" w:rsidR="002316DE" w:rsidRDefault="00A23833" w:rsidP="002316DE">
      <w:pPr>
        <w:pStyle w:val="TOC1"/>
        <w:tabs>
          <w:tab w:val="left" w:pos="43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B249A4">
        <w:rPr>
          <w:color w:val="000000" w:themeColor="text1"/>
          <w:lang w:val="en-US"/>
        </w:rPr>
        <w:fldChar w:fldCharType="begin"/>
      </w:r>
      <w:r w:rsidRPr="00B249A4">
        <w:rPr>
          <w:color w:val="000000" w:themeColor="text1"/>
          <w:lang w:val="en-US"/>
        </w:rPr>
        <w:instrText xml:space="preserve"> TOC \o "1-2" \h \z \u </w:instrText>
      </w:r>
      <w:r w:rsidRPr="00B249A4">
        <w:rPr>
          <w:color w:val="000000" w:themeColor="text1"/>
          <w:lang w:val="en-US"/>
        </w:rPr>
        <w:fldChar w:fldCharType="separate"/>
      </w:r>
      <w:hyperlink w:anchor="_Toc185245495" w:history="1">
        <w:r w:rsidR="002316DE" w:rsidRPr="003621AB">
          <w:rPr>
            <w:rStyle w:val="Hyperlink"/>
            <w:noProof/>
            <w:lang w:val="en-US"/>
          </w:rPr>
          <w:t>1.</w:t>
        </w:r>
        <w:r w:rsidR="002316DE"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="002316DE" w:rsidRPr="003621AB">
          <w:rPr>
            <w:rStyle w:val="Hyperlink"/>
            <w:noProof/>
            <w:lang w:val="en-US"/>
          </w:rPr>
          <w:t>Danh sách các Actor</w:t>
        </w:r>
        <w:r w:rsidR="002316DE">
          <w:rPr>
            <w:noProof/>
            <w:webHidden/>
          </w:rPr>
          <w:tab/>
        </w:r>
        <w:r w:rsidR="002316DE">
          <w:rPr>
            <w:noProof/>
            <w:webHidden/>
          </w:rPr>
          <w:fldChar w:fldCharType="begin"/>
        </w:r>
        <w:r w:rsidR="002316DE">
          <w:rPr>
            <w:noProof/>
            <w:webHidden/>
          </w:rPr>
          <w:instrText xml:space="preserve"> PAGEREF _Toc185245495 \h </w:instrText>
        </w:r>
        <w:r w:rsidR="002316DE">
          <w:rPr>
            <w:noProof/>
            <w:webHidden/>
          </w:rPr>
        </w:r>
        <w:r w:rsidR="002316DE">
          <w:rPr>
            <w:noProof/>
            <w:webHidden/>
          </w:rPr>
          <w:fldChar w:fldCharType="separate"/>
        </w:r>
        <w:r w:rsidR="002316DE">
          <w:rPr>
            <w:noProof/>
            <w:webHidden/>
          </w:rPr>
          <w:t>4</w:t>
        </w:r>
        <w:r w:rsidR="002316DE">
          <w:rPr>
            <w:noProof/>
            <w:webHidden/>
          </w:rPr>
          <w:fldChar w:fldCharType="end"/>
        </w:r>
      </w:hyperlink>
    </w:p>
    <w:p w14:paraId="0F9C83F2" w14:textId="4A98FC7B" w:rsidR="002316DE" w:rsidRDefault="002316DE" w:rsidP="002316DE">
      <w:pPr>
        <w:pStyle w:val="TOC1"/>
        <w:tabs>
          <w:tab w:val="left" w:pos="43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6" w:history="1">
        <w:r w:rsidRPr="003621AB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noProof/>
            <w:lang w:val="en-US"/>
          </w:rPr>
          <w:t>Danh sách các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7E816E" w14:textId="19701931" w:rsidR="002316DE" w:rsidRDefault="002316DE" w:rsidP="002316DE">
      <w:pPr>
        <w:pStyle w:val="TOC1"/>
        <w:tabs>
          <w:tab w:val="left" w:pos="43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7" w:history="1">
        <w:r w:rsidRPr="003621AB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noProof/>
            <w:lang w:val="en-US"/>
          </w:rPr>
          <w:t>Đặc tả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381A5F" w14:textId="579D681E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8" w:history="1">
        <w:r w:rsidRPr="003621AB">
          <w:rPr>
            <w:rStyle w:val="Hyperlink"/>
            <w:bCs/>
            <w:i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Đặc tả Use-case: UC-G1 "Browse Available Tests"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589E4E" w14:textId="55629F2A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9" w:history="1">
        <w:r w:rsidRPr="003621AB">
          <w:rPr>
            <w:rStyle w:val="Hyperlink"/>
            <w:bCs/>
            <w:i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Đặc tả Use-case: UC-G2 "Register Account"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BE077B" w14:textId="070380ED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0" w:history="1">
        <w:r w:rsidRPr="003621AB">
          <w:rPr>
            <w:rStyle w:val="Hyperlink"/>
            <w:bCs/>
            <w:i/>
            <w:noProof/>
            <w:lang w:val="en-US"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Đặc tả Use-case: UC-G3 "Access Sample Tests"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31B7CC" w14:textId="672D1244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1" w:history="1">
        <w:r w:rsidRPr="003621AB">
          <w:rPr>
            <w:rStyle w:val="Hyperlink"/>
            <w:bCs/>
            <w:i/>
            <w:noProof/>
            <w:lang w:val="en-US"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UC-S1: Tak</w:t>
        </w:r>
        <w:r w:rsidRPr="003621AB">
          <w:rPr>
            <w:rStyle w:val="Hyperlink"/>
            <w:bCs/>
            <w:i/>
            <w:noProof/>
            <w:lang w:val="en-US"/>
          </w:rPr>
          <w:t>i</w:t>
        </w:r>
        <w:r w:rsidRPr="003621AB">
          <w:rPr>
            <w:rStyle w:val="Hyperlink"/>
            <w:bCs/>
            <w:i/>
            <w:noProof/>
            <w:lang w:val="en-US"/>
          </w:rPr>
          <w:t>ng the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64FD34" w14:textId="39C653E7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2" w:history="1">
        <w:r w:rsidRPr="003621AB">
          <w:rPr>
            <w:rStyle w:val="Hyperlink"/>
            <w:bCs/>
            <w:i/>
            <w:noProof/>
            <w:lang w:val="en-US"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UC-S2: Manage learning progress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52838A" w14:textId="3521D283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3" w:history="1">
        <w:r w:rsidRPr="003621AB">
          <w:rPr>
            <w:rStyle w:val="Hyperlink"/>
            <w:bCs/>
            <w:i/>
            <w:noProof/>
            <w:lang w:val="en-US"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UC-T1: Create and manage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8D2233" w14:textId="19E3FBD4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4" w:history="1">
        <w:r w:rsidRPr="003621AB">
          <w:rPr>
            <w:rStyle w:val="Hyperlink"/>
            <w:bCs/>
            <w:i/>
            <w:noProof/>
            <w:lang w:val="en-US"/>
          </w:rPr>
          <w:t>3.7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UC-T2: Grading and Feedback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65A291" w14:textId="3F4B5BBC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5" w:history="1">
        <w:r w:rsidRPr="003621AB">
          <w:rPr>
            <w:rStyle w:val="Hyperlink"/>
            <w:bCs/>
            <w:i/>
            <w:noProof/>
            <w:lang w:val="en-US"/>
          </w:rPr>
          <w:t>3.8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UC-T3: Monitor Student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1A7CAE" w14:textId="6824B1E9" w:rsidR="002316DE" w:rsidRDefault="002316DE" w:rsidP="002316DE">
      <w:pPr>
        <w:pStyle w:val="TOC2"/>
        <w:tabs>
          <w:tab w:val="left" w:pos="10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6" w:history="1">
        <w:r w:rsidRPr="003621AB">
          <w:rPr>
            <w:rStyle w:val="Hyperlink"/>
            <w:i/>
            <w:noProof/>
            <w:lang w:val="en-GB"/>
          </w:rPr>
          <w:t>3.9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i/>
            <w:noProof/>
          </w:rPr>
          <w:t>UC-A1: Manage User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2DD730" w14:textId="4F65D202" w:rsidR="002316DE" w:rsidRDefault="002316DE" w:rsidP="002316DE">
      <w:pPr>
        <w:pStyle w:val="TOC2"/>
        <w:tabs>
          <w:tab w:val="left" w:pos="12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7" w:history="1">
        <w:r w:rsidRPr="003621AB">
          <w:rPr>
            <w:rStyle w:val="Hyperlink"/>
            <w:bCs/>
            <w:i/>
            <w:iCs/>
            <w:noProof/>
            <w:lang w:val="en-US"/>
          </w:rPr>
          <w:t>3.10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iCs/>
            <w:noProof/>
            <w:lang w:val="en-US"/>
          </w:rPr>
          <w:t>UC-A2: 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A4F3DA" w14:textId="5D911C49" w:rsidR="002316DE" w:rsidRDefault="002316DE" w:rsidP="002316DE">
      <w:pPr>
        <w:pStyle w:val="TOC2"/>
        <w:tabs>
          <w:tab w:val="left" w:pos="120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8" w:history="1">
        <w:r w:rsidRPr="003621AB">
          <w:rPr>
            <w:rStyle w:val="Hyperlink"/>
            <w:bCs/>
            <w:i/>
            <w:iCs/>
            <w:noProof/>
            <w:lang w:val="en-US"/>
          </w:rPr>
          <w:t>3.11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iCs/>
            <w:noProof/>
            <w:lang w:val="en-US"/>
          </w:rPr>
          <w:t>UC-A3: Content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C9BB63" w14:textId="212BBA81" w:rsidR="00A23833" w:rsidRPr="00B249A4" w:rsidRDefault="00A23833" w:rsidP="00704431">
      <w:pPr>
        <w:pStyle w:val="Heading1"/>
        <w:pageBreakBefore/>
        <w:numPr>
          <w:ilvl w:val="0"/>
          <w:numId w:val="0"/>
        </w:numPr>
        <w:spacing w:line="480" w:lineRule="auto"/>
        <w:rPr>
          <w:rFonts w:ascii="Times New Roman" w:hAnsi="Times New Roman"/>
          <w:color w:val="000000" w:themeColor="text1"/>
        </w:rPr>
      </w:pPr>
      <w:r w:rsidRPr="00B249A4">
        <w:rPr>
          <w:rFonts w:ascii="Times New Roman" w:hAnsi="Times New Roman"/>
          <w:color w:val="000000" w:themeColor="text1"/>
          <w:lang w:val="en-US"/>
        </w:rPr>
        <w:lastRenderedPageBreak/>
        <w:fldChar w:fldCharType="end"/>
      </w:r>
    </w:p>
    <w:p w14:paraId="272678AB" w14:textId="77777777" w:rsidR="00A23833" w:rsidRPr="00B249A4" w:rsidRDefault="00A23833" w:rsidP="00704431">
      <w:pPr>
        <w:pStyle w:val="Heading1"/>
        <w:spacing w:line="480" w:lineRule="auto"/>
        <w:jc w:val="both"/>
        <w:rPr>
          <w:rFonts w:ascii="Times New Roman" w:hAnsi="Times New Roman"/>
          <w:color w:val="000000" w:themeColor="text1"/>
          <w:lang w:val="en-US"/>
        </w:rPr>
      </w:pPr>
      <w:bookmarkStart w:id="0" w:name="_Toc451996089"/>
      <w:bookmarkStart w:id="1" w:name="_Toc452184222"/>
      <w:bookmarkStart w:id="2" w:name="_Toc452186669"/>
      <w:bookmarkStart w:id="3" w:name="_Toc452198046"/>
      <w:bookmarkStart w:id="4" w:name="_Toc460198367"/>
      <w:bookmarkStart w:id="5" w:name="_Toc185245495"/>
      <w:r w:rsidRPr="00B249A4">
        <w:rPr>
          <w:rFonts w:ascii="Times New Roman" w:hAnsi="Times New Roman"/>
          <w:color w:val="000000" w:themeColor="text1"/>
          <w:lang w:val="en-US"/>
        </w:rPr>
        <w:t xml:space="preserve">Danh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sách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các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Actor</w:t>
      </w:r>
      <w:bookmarkEnd w:id="5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FA37AF" w:rsidRPr="00B249A4" w14:paraId="03B4A010" w14:textId="77777777" w:rsidTr="00B249A4">
        <w:tc>
          <w:tcPr>
            <w:tcW w:w="763" w:type="dxa"/>
            <w:shd w:val="clear" w:color="auto" w:fill="auto"/>
            <w:vAlign w:val="center"/>
          </w:tcPr>
          <w:p w14:paraId="09EFF857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5616C844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B249A4">
              <w:rPr>
                <w:color w:val="000000" w:themeColor="text1"/>
                <w:lang w:val="en-US"/>
              </w:rPr>
              <w:t>Tên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Actor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430DCE6A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 xml:space="preserve">Ý </w:t>
            </w:r>
            <w:proofErr w:type="spellStart"/>
            <w:r w:rsidRPr="00B249A4">
              <w:rPr>
                <w:color w:val="000000" w:themeColor="text1"/>
                <w:lang w:val="en-US"/>
              </w:rPr>
              <w:t>nghĩa</w:t>
            </w:r>
            <w:proofErr w:type="spellEnd"/>
            <w:r w:rsidRPr="00B249A4">
              <w:rPr>
                <w:color w:val="000000" w:themeColor="text1"/>
                <w:lang w:val="en-US"/>
              </w:rPr>
              <w:t>/</w:t>
            </w:r>
            <w:proofErr w:type="spellStart"/>
            <w:r w:rsidRPr="00B249A4">
              <w:rPr>
                <w:color w:val="000000" w:themeColor="text1"/>
                <w:lang w:val="en-US"/>
              </w:rPr>
              <w:t>Ghi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lang w:val="en-US"/>
              </w:rPr>
              <w:t>chú</w:t>
            </w:r>
            <w:proofErr w:type="spellEnd"/>
          </w:p>
        </w:tc>
      </w:tr>
      <w:tr w:rsidR="00FA37AF" w:rsidRPr="00B249A4" w14:paraId="5A3B8CE2" w14:textId="77777777" w:rsidTr="00B249A4">
        <w:tc>
          <w:tcPr>
            <w:tcW w:w="763" w:type="dxa"/>
            <w:shd w:val="clear" w:color="auto" w:fill="auto"/>
            <w:vAlign w:val="center"/>
          </w:tcPr>
          <w:p w14:paraId="436D3A56" w14:textId="2DA5E5B6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5063DBBE" w14:textId="0127A4DD" w:rsidR="00A23833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Guest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21F1F472" w14:textId="2B09342C" w:rsidR="00A23833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proofErr w:type="spellStart"/>
            <w:r w:rsidRPr="00B249A4">
              <w:rPr>
                <w:color w:val="000000" w:themeColor="text1"/>
                <w:lang w:val="en-US"/>
              </w:rPr>
              <w:t>Khách</w:t>
            </w:r>
            <w:proofErr w:type="spellEnd"/>
          </w:p>
        </w:tc>
      </w:tr>
      <w:tr w:rsidR="00A23833" w:rsidRPr="00B249A4" w14:paraId="306F2B67" w14:textId="77777777" w:rsidTr="00B249A4">
        <w:tc>
          <w:tcPr>
            <w:tcW w:w="763" w:type="dxa"/>
            <w:shd w:val="clear" w:color="auto" w:fill="auto"/>
            <w:vAlign w:val="center"/>
          </w:tcPr>
          <w:p w14:paraId="3998A147" w14:textId="506A37B4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F6FFF34" w14:textId="710E1DE4" w:rsidR="00A23833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Student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769E42A2" w14:textId="63C680C9" w:rsidR="00A23833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 xml:space="preserve">Sinh </w:t>
            </w:r>
            <w:proofErr w:type="spellStart"/>
            <w:r w:rsidRPr="00B249A4">
              <w:rPr>
                <w:color w:val="000000" w:themeColor="text1"/>
                <w:lang w:val="en-US"/>
              </w:rPr>
              <w:t>vien</w:t>
            </w:r>
            <w:proofErr w:type="spellEnd"/>
          </w:p>
        </w:tc>
      </w:tr>
      <w:tr w:rsidR="001B6F4A" w:rsidRPr="00B249A4" w14:paraId="5F51B30A" w14:textId="77777777" w:rsidTr="00B249A4">
        <w:tc>
          <w:tcPr>
            <w:tcW w:w="763" w:type="dxa"/>
            <w:shd w:val="clear" w:color="auto" w:fill="auto"/>
            <w:vAlign w:val="center"/>
          </w:tcPr>
          <w:p w14:paraId="5456AF84" w14:textId="15E7E443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C9834F2" w14:textId="5B793CBF" w:rsidR="001B6F4A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Teacher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633E12A" w14:textId="27C31D5A" w:rsidR="001B6F4A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proofErr w:type="spellStart"/>
            <w:r w:rsidRPr="00B249A4">
              <w:rPr>
                <w:color w:val="000000" w:themeColor="text1"/>
                <w:lang w:val="en-US"/>
              </w:rPr>
              <w:t>Giáo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lang w:val="en-US"/>
              </w:rPr>
              <w:t>viên</w:t>
            </w:r>
            <w:proofErr w:type="spellEnd"/>
          </w:p>
        </w:tc>
      </w:tr>
      <w:tr w:rsidR="001B6F4A" w:rsidRPr="00B249A4" w14:paraId="10260BA8" w14:textId="77777777" w:rsidTr="00B249A4">
        <w:tc>
          <w:tcPr>
            <w:tcW w:w="763" w:type="dxa"/>
            <w:shd w:val="clear" w:color="auto" w:fill="auto"/>
            <w:vAlign w:val="center"/>
          </w:tcPr>
          <w:p w14:paraId="17D050B9" w14:textId="7C2C9915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DB58347" w14:textId="4730D9FF" w:rsidR="001B6F4A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Admin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277A0BDE" w14:textId="62EDF636" w:rsidR="001B6F4A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 xml:space="preserve">Quản </w:t>
            </w:r>
            <w:proofErr w:type="spellStart"/>
            <w:r w:rsidRPr="00B249A4">
              <w:rPr>
                <w:color w:val="000000" w:themeColor="text1"/>
                <w:lang w:val="en-US"/>
              </w:rPr>
              <w:t>trị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lang w:val="en-US"/>
              </w:rPr>
              <w:t>viên</w:t>
            </w:r>
            <w:proofErr w:type="spellEnd"/>
          </w:p>
        </w:tc>
      </w:tr>
    </w:tbl>
    <w:p w14:paraId="33E0CD49" w14:textId="77777777" w:rsidR="00A23833" w:rsidRPr="00B249A4" w:rsidRDefault="00A23833" w:rsidP="00704431">
      <w:pPr>
        <w:pStyle w:val="BodyText"/>
        <w:spacing w:line="480" w:lineRule="auto"/>
        <w:rPr>
          <w:color w:val="000000" w:themeColor="text1"/>
          <w:lang w:val="en-US"/>
        </w:rPr>
      </w:pPr>
    </w:p>
    <w:p w14:paraId="52302C34" w14:textId="77777777" w:rsidR="00A23833" w:rsidRPr="00B249A4" w:rsidRDefault="00A23833" w:rsidP="00704431">
      <w:pPr>
        <w:pStyle w:val="Heading1"/>
        <w:spacing w:line="480" w:lineRule="auto"/>
        <w:jc w:val="both"/>
        <w:rPr>
          <w:rFonts w:ascii="Times New Roman" w:hAnsi="Times New Roman"/>
          <w:color w:val="000000" w:themeColor="text1"/>
          <w:lang w:val="en-US"/>
        </w:rPr>
      </w:pPr>
      <w:bookmarkStart w:id="6" w:name="_Toc185245496"/>
      <w:r w:rsidRPr="00B249A4">
        <w:rPr>
          <w:rFonts w:ascii="Times New Roman" w:hAnsi="Times New Roman"/>
          <w:color w:val="000000" w:themeColor="text1"/>
          <w:lang w:val="en-US"/>
        </w:rPr>
        <w:t xml:space="preserve">Danh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sách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các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Use-case</w:t>
      </w:r>
      <w:bookmarkEnd w:id="6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FA37AF" w:rsidRPr="00B249A4" w14:paraId="5E315BDC" w14:textId="77777777" w:rsidTr="00B249A4">
        <w:tc>
          <w:tcPr>
            <w:tcW w:w="763" w:type="dxa"/>
            <w:shd w:val="clear" w:color="auto" w:fill="auto"/>
            <w:vAlign w:val="center"/>
          </w:tcPr>
          <w:p w14:paraId="1D1CBA0F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721A8BE4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Tên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 xml:space="preserve"> Use-case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7F759DBD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 xml:space="preserve">Ý 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nghĩa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Ghi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chú</w:t>
            </w:r>
            <w:proofErr w:type="spellEnd"/>
          </w:p>
        </w:tc>
      </w:tr>
      <w:tr w:rsidR="00FA37AF" w:rsidRPr="00B249A4" w14:paraId="08028955" w14:textId="77777777" w:rsidTr="00B249A4">
        <w:tc>
          <w:tcPr>
            <w:tcW w:w="763" w:type="dxa"/>
            <w:shd w:val="clear" w:color="auto" w:fill="auto"/>
            <w:vAlign w:val="center"/>
          </w:tcPr>
          <w:p w14:paraId="269DFF09" w14:textId="46B56735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64DB644" w14:textId="7550812F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UC-G</w:t>
            </w:r>
            <w:r w:rsidRPr="00B249A4">
              <w:rPr>
                <w:bCs/>
                <w:i/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3E5618CF" w14:textId="75610ED1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Cs/>
                <w:i/>
                <w:color w:val="000000" w:themeColor="text1"/>
                <w:szCs w:val="24"/>
                <w:lang w:val="en-US"/>
              </w:rPr>
              <w:t>Browse Available Tests</w:t>
            </w:r>
          </w:p>
        </w:tc>
      </w:tr>
      <w:tr w:rsidR="00A23833" w:rsidRPr="00B249A4" w14:paraId="4E7CAF56" w14:textId="77777777" w:rsidTr="00B249A4">
        <w:tc>
          <w:tcPr>
            <w:tcW w:w="763" w:type="dxa"/>
            <w:shd w:val="clear" w:color="auto" w:fill="auto"/>
            <w:vAlign w:val="center"/>
          </w:tcPr>
          <w:p w14:paraId="645B23F8" w14:textId="384528C2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77FD3BD" w14:textId="43C3D69E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UC-G2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DEAA9B1" w14:textId="77BA8BA7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Register Account</w:t>
            </w:r>
          </w:p>
        </w:tc>
      </w:tr>
      <w:tr w:rsidR="001B6F4A" w:rsidRPr="00B249A4" w14:paraId="0B3DE2FB" w14:textId="77777777" w:rsidTr="00B249A4">
        <w:tc>
          <w:tcPr>
            <w:tcW w:w="763" w:type="dxa"/>
            <w:shd w:val="clear" w:color="auto" w:fill="auto"/>
            <w:vAlign w:val="center"/>
          </w:tcPr>
          <w:p w14:paraId="7D82E249" w14:textId="50395F69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1300AA6" w14:textId="664F2A1B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UC-G3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4B154D28" w14:textId="63A04ECB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Access Sample Tests</w:t>
            </w:r>
          </w:p>
        </w:tc>
      </w:tr>
      <w:tr w:rsidR="001B6F4A" w:rsidRPr="00B249A4" w14:paraId="60BF3814" w14:textId="77777777" w:rsidTr="00B249A4">
        <w:tc>
          <w:tcPr>
            <w:tcW w:w="763" w:type="dxa"/>
            <w:shd w:val="clear" w:color="auto" w:fill="auto"/>
            <w:vAlign w:val="center"/>
          </w:tcPr>
          <w:p w14:paraId="05E2CF7D" w14:textId="440E1D2E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4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693EAEEC" w14:textId="6FA1BF72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UC-S1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24C97CA3" w14:textId="0B9A8E68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Taking the test</w:t>
            </w:r>
          </w:p>
        </w:tc>
      </w:tr>
      <w:tr w:rsidR="001B6F4A" w:rsidRPr="00B249A4" w14:paraId="62338570" w14:textId="77777777" w:rsidTr="00B249A4">
        <w:tc>
          <w:tcPr>
            <w:tcW w:w="763" w:type="dxa"/>
            <w:shd w:val="clear" w:color="auto" w:fill="auto"/>
            <w:vAlign w:val="center"/>
          </w:tcPr>
          <w:p w14:paraId="632FF776" w14:textId="6C8245F9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5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4235602E" w14:textId="106D0391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UC-S2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4B79749" w14:textId="32D394E8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Manage learning progress</w:t>
            </w:r>
          </w:p>
        </w:tc>
      </w:tr>
      <w:tr w:rsidR="001B6F4A" w:rsidRPr="00B249A4" w14:paraId="71ADB6D3" w14:textId="77777777" w:rsidTr="00B249A4">
        <w:tc>
          <w:tcPr>
            <w:tcW w:w="763" w:type="dxa"/>
            <w:shd w:val="clear" w:color="auto" w:fill="auto"/>
            <w:vAlign w:val="center"/>
          </w:tcPr>
          <w:p w14:paraId="2131731E" w14:textId="5CC3609C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6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011A1673" w14:textId="7E936743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UC-T1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60DBF75E" w14:textId="27113DCE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Create and Manage Test</w:t>
            </w:r>
          </w:p>
        </w:tc>
      </w:tr>
      <w:tr w:rsidR="001B6F4A" w:rsidRPr="00B249A4" w14:paraId="55B9B8A7" w14:textId="77777777" w:rsidTr="00B249A4">
        <w:tc>
          <w:tcPr>
            <w:tcW w:w="763" w:type="dxa"/>
            <w:shd w:val="clear" w:color="auto" w:fill="auto"/>
            <w:vAlign w:val="center"/>
          </w:tcPr>
          <w:p w14:paraId="15F37646" w14:textId="4E5E23F4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7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380D2935" w14:textId="3940FF0F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UC-T2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6BF29E8F" w14:textId="4A979703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Grading and Feedback</w:t>
            </w:r>
          </w:p>
        </w:tc>
      </w:tr>
      <w:tr w:rsidR="001B6F4A" w:rsidRPr="00B249A4" w14:paraId="0141B248" w14:textId="77777777" w:rsidTr="00B249A4">
        <w:tc>
          <w:tcPr>
            <w:tcW w:w="763" w:type="dxa"/>
            <w:shd w:val="clear" w:color="auto" w:fill="auto"/>
            <w:vAlign w:val="center"/>
          </w:tcPr>
          <w:p w14:paraId="7B5FDF52" w14:textId="0C9614F8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8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80748B9" w14:textId="5EEDAEBC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UC-T3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3A7DA578" w14:textId="42C8F9B8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Mornitor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 xml:space="preserve"> student 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perfornment</w:t>
            </w:r>
            <w:proofErr w:type="spellEnd"/>
          </w:p>
        </w:tc>
      </w:tr>
      <w:tr w:rsidR="001B6F4A" w:rsidRPr="00B249A4" w14:paraId="281A22EC" w14:textId="77777777" w:rsidTr="00B249A4">
        <w:tc>
          <w:tcPr>
            <w:tcW w:w="763" w:type="dxa"/>
            <w:shd w:val="clear" w:color="auto" w:fill="auto"/>
            <w:vAlign w:val="center"/>
          </w:tcPr>
          <w:p w14:paraId="57E2AD24" w14:textId="74AF32F3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9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E192209" w14:textId="3B99642A" w:rsidR="001B6F4A" w:rsidRPr="00B249A4" w:rsidRDefault="00B249A4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UC-A1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53B8997" w14:textId="0CC8136F" w:rsidR="001B6F4A" w:rsidRPr="00B249A4" w:rsidRDefault="00B249A4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Manage User Accounts</w:t>
            </w:r>
          </w:p>
        </w:tc>
      </w:tr>
      <w:tr w:rsidR="001B6F4A" w:rsidRPr="00B249A4" w14:paraId="5F3AA59A" w14:textId="77777777" w:rsidTr="00B249A4">
        <w:tc>
          <w:tcPr>
            <w:tcW w:w="763" w:type="dxa"/>
            <w:shd w:val="clear" w:color="auto" w:fill="auto"/>
            <w:vAlign w:val="center"/>
          </w:tcPr>
          <w:p w14:paraId="61EC3D12" w14:textId="636084A6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10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3EEFC410" w14:textId="7F3E3B0F" w:rsidR="001B6F4A" w:rsidRPr="00B249A4" w:rsidRDefault="00B249A4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UC-A2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0F418291" w14:textId="1238DF6E" w:rsidR="001B6F4A" w:rsidRPr="00B249A4" w:rsidRDefault="00B249A4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System Configuration</w:t>
            </w:r>
          </w:p>
        </w:tc>
      </w:tr>
      <w:tr w:rsidR="001B6F4A" w:rsidRPr="00B249A4" w14:paraId="45DEA71A" w14:textId="77777777" w:rsidTr="00B249A4">
        <w:tc>
          <w:tcPr>
            <w:tcW w:w="763" w:type="dxa"/>
            <w:shd w:val="clear" w:color="auto" w:fill="auto"/>
            <w:vAlign w:val="center"/>
          </w:tcPr>
          <w:p w14:paraId="18C2A9AE" w14:textId="565C4A94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11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7EF43B6B" w14:textId="6CEBEF07" w:rsidR="001B6F4A" w:rsidRPr="00B249A4" w:rsidRDefault="00B249A4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UC-A3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7A987573" w14:textId="5A19479E" w:rsidR="001B6F4A" w:rsidRPr="00B249A4" w:rsidRDefault="00B249A4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Content Management</w:t>
            </w:r>
          </w:p>
        </w:tc>
      </w:tr>
      <w:tr w:rsidR="001B6F4A" w:rsidRPr="00B249A4" w14:paraId="6ADB7698" w14:textId="77777777" w:rsidTr="008D3541">
        <w:tc>
          <w:tcPr>
            <w:tcW w:w="763" w:type="dxa"/>
            <w:shd w:val="clear" w:color="auto" w:fill="auto"/>
          </w:tcPr>
          <w:p w14:paraId="0B27FDBD" w14:textId="77777777" w:rsidR="001B6F4A" w:rsidRPr="00B249A4" w:rsidRDefault="001B6F4A" w:rsidP="00704431">
            <w:pPr>
              <w:spacing w:line="480" w:lineRule="auto"/>
              <w:jc w:val="center"/>
              <w:rPr>
                <w:color w:val="000000" w:themeColor="text1"/>
                <w:szCs w:val="24"/>
                <w:lang w:val="en-US"/>
              </w:rPr>
            </w:pPr>
          </w:p>
        </w:tc>
        <w:tc>
          <w:tcPr>
            <w:tcW w:w="3192" w:type="dxa"/>
            <w:shd w:val="clear" w:color="auto" w:fill="auto"/>
          </w:tcPr>
          <w:p w14:paraId="183DFE0D" w14:textId="77777777" w:rsidR="001B6F4A" w:rsidRPr="00B249A4" w:rsidRDefault="001B6F4A" w:rsidP="00704431">
            <w:pPr>
              <w:spacing w:line="48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</w:p>
        </w:tc>
        <w:tc>
          <w:tcPr>
            <w:tcW w:w="5651" w:type="dxa"/>
            <w:shd w:val="clear" w:color="auto" w:fill="auto"/>
          </w:tcPr>
          <w:p w14:paraId="1D47E9A7" w14:textId="77777777" w:rsidR="001B6F4A" w:rsidRPr="00B249A4" w:rsidRDefault="001B6F4A" w:rsidP="00704431">
            <w:pPr>
              <w:spacing w:line="480" w:lineRule="auto"/>
              <w:rPr>
                <w:color w:val="000000" w:themeColor="text1"/>
                <w:szCs w:val="24"/>
                <w:lang w:val="en-US"/>
              </w:rPr>
            </w:pPr>
          </w:p>
        </w:tc>
      </w:tr>
    </w:tbl>
    <w:p w14:paraId="205F4D63" w14:textId="77777777" w:rsidR="00A23833" w:rsidRPr="00B249A4" w:rsidRDefault="00A23833" w:rsidP="00704431">
      <w:pPr>
        <w:spacing w:line="480" w:lineRule="auto"/>
        <w:rPr>
          <w:color w:val="000000" w:themeColor="text1"/>
          <w:lang w:val="en-US"/>
        </w:rPr>
      </w:pPr>
    </w:p>
    <w:p w14:paraId="03288BF6" w14:textId="77777777" w:rsidR="00A23833" w:rsidRPr="00B249A4" w:rsidRDefault="00A23833" w:rsidP="00704431">
      <w:pPr>
        <w:pStyle w:val="Heading1"/>
        <w:spacing w:line="480" w:lineRule="auto"/>
        <w:jc w:val="both"/>
        <w:rPr>
          <w:rFonts w:ascii="Times New Roman" w:hAnsi="Times New Roman"/>
          <w:color w:val="000000" w:themeColor="text1"/>
          <w:sz w:val="30"/>
          <w:szCs w:val="30"/>
          <w:lang w:val="en-US"/>
        </w:rPr>
      </w:pPr>
      <w:bookmarkStart w:id="7" w:name="_Toc185245497"/>
      <w:proofErr w:type="spellStart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lastRenderedPageBreak/>
        <w:t>Đặc</w:t>
      </w:r>
      <w:proofErr w:type="spellEnd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 xml:space="preserve"> </w:t>
      </w:r>
      <w:bookmarkEnd w:id="0"/>
      <w:bookmarkEnd w:id="1"/>
      <w:bookmarkEnd w:id="2"/>
      <w:bookmarkEnd w:id="3"/>
      <w:bookmarkEnd w:id="4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>Use-case</w:t>
      </w:r>
      <w:bookmarkEnd w:id="7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 xml:space="preserve"> </w:t>
      </w:r>
    </w:p>
    <w:p w14:paraId="49E17867" w14:textId="0C9C6025" w:rsidR="00FA37AF" w:rsidRDefault="00FA37A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8" w:name="_Toc185245498"/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Đặc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Use-case: </w:t>
      </w:r>
      <w:bookmarkStart w:id="9" w:name="_Hlk185172500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UC-G</w:t>
      </w:r>
      <w:r w:rsidR="00DB2677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1</w:t>
      </w:r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"</w:t>
      </w:r>
      <w:r w:rsidR="00DB2677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Browse Available Tests</w:t>
      </w:r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"</w:t>
      </w:r>
      <w:bookmarkEnd w:id="8"/>
      <w:bookmarkEnd w:id="9"/>
    </w:p>
    <w:p w14:paraId="4F33532C" w14:textId="3FD4BB66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619AF" wp14:editId="34137DA7">
            <wp:extent cx="5732145" cy="2047240"/>
            <wp:effectExtent l="0" t="0" r="1905" b="0"/>
            <wp:docPr id="1078070969" name="Picture 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0969" name="Picture 1" descr="A diagram of a diagram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212" w14:textId="77777777" w:rsidR="00B249A4" w:rsidRPr="00B249A4" w:rsidRDefault="00B249A4" w:rsidP="00B249A4">
      <w:pPr>
        <w:rPr>
          <w:lang w:val="en-US"/>
        </w:rPr>
      </w:pPr>
    </w:p>
    <w:p w14:paraId="37EEFC61" w14:textId="77777777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Use-case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(unauthenticated users) </w:t>
      </w:r>
      <w:proofErr w:type="spellStart"/>
      <w:r w:rsidRPr="00B249A4">
        <w:rPr>
          <w:i/>
          <w:color w:val="000000" w:themeColor="text1"/>
          <w:lang w:val="en-US"/>
        </w:rPr>
        <w:t>duyệt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mô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tìm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kiếm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FF7EB61" w14:textId="6E99B6D7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450DDEED" w14:textId="4B9395A7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402DF926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EBBF27C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khai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B52440E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duyệt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E09B217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loại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501F080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tương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ứng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67437A9" w14:textId="0D8DCF34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.2.2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khác</w:t>
      </w:r>
      <w:proofErr w:type="spellEnd"/>
    </w:p>
    <w:p w14:paraId="63885470" w14:textId="56083D26" w:rsidR="00FA37AF" w:rsidRPr="00B249A4" w:rsidRDefault="00FA37AF">
      <w:pPr>
        <w:pStyle w:val="ListParagraph"/>
        <w:numPr>
          <w:ilvl w:val="0"/>
          <w:numId w:val="13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chức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tìm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kiếm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01C4B3F" w14:textId="4AD238AB" w:rsidR="00FA37AF" w:rsidRPr="00B249A4" w:rsidRDefault="00FA37AF">
      <w:pPr>
        <w:pStyle w:val="ListParagraph"/>
        <w:numPr>
          <w:ilvl w:val="0"/>
          <w:numId w:val="13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A2A05FB" w14:textId="45AFDAB2" w:rsidR="00FA37AF" w:rsidRPr="00B249A4" w:rsidRDefault="00AB24B4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.3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  <w:r w:rsidR="00DB2677" w:rsidRPr="00B249A4">
        <w:rPr>
          <w:b/>
          <w:bCs/>
          <w:i/>
          <w:color w:val="000000" w:themeColor="text1"/>
          <w:lang w:val="en-US"/>
        </w:rPr>
        <w:t xml:space="preserve">: </w:t>
      </w:r>
      <w:proofErr w:type="spellStart"/>
      <w:r w:rsidR="00FA37AF" w:rsidRPr="00B249A4">
        <w:rPr>
          <w:i/>
          <w:color w:val="000000" w:themeColor="text1"/>
          <w:lang w:val="en-US"/>
        </w:rPr>
        <w:t>Không</w:t>
      </w:r>
      <w:proofErr w:type="spellEnd"/>
      <w:r w:rsidR="00FA37AF" w:rsidRPr="00B249A4">
        <w:rPr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i/>
          <w:color w:val="000000" w:themeColor="text1"/>
          <w:lang w:val="en-US"/>
        </w:rPr>
        <w:t>có</w:t>
      </w:r>
      <w:proofErr w:type="spellEnd"/>
      <w:r w:rsidR="00FA37AF" w:rsidRPr="00B249A4">
        <w:rPr>
          <w:i/>
          <w:color w:val="000000" w:themeColor="text1"/>
          <w:lang w:val="en-US"/>
        </w:rPr>
        <w:t>.</w:t>
      </w:r>
    </w:p>
    <w:p w14:paraId="63043F26" w14:textId="090D6B66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bắt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34F76E0C" w14:textId="77777777" w:rsidR="00FA37AF" w:rsidRPr="00B249A4" w:rsidRDefault="00FA37AF">
      <w:pPr>
        <w:numPr>
          <w:ilvl w:val="0"/>
          <w:numId w:val="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đang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thường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34582A7" w14:textId="77777777" w:rsidR="00FA37AF" w:rsidRPr="00B249A4" w:rsidRDefault="00FA37AF">
      <w:pPr>
        <w:numPr>
          <w:ilvl w:val="0"/>
          <w:numId w:val="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10FCB34" w14:textId="74BFFC20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55F34B74" w14:textId="77777777" w:rsidR="00FA37AF" w:rsidRPr="00B249A4" w:rsidRDefault="00FA37AF">
      <w:pPr>
        <w:numPr>
          <w:ilvl w:val="0"/>
          <w:numId w:val="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duyệt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khai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tìm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kiếm</w:t>
      </w:r>
      <w:proofErr w:type="spellEnd"/>
      <w:r w:rsidRPr="00B249A4">
        <w:rPr>
          <w:i/>
          <w:color w:val="000000" w:themeColor="text1"/>
          <w:lang w:val="en-US"/>
        </w:rPr>
        <w:t>/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A27881" w14:textId="77777777" w:rsidR="00FA37AF" w:rsidRPr="00B249A4" w:rsidRDefault="00FA37AF">
      <w:pPr>
        <w:numPr>
          <w:ilvl w:val="0"/>
          <w:numId w:val="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61B90EB" w14:textId="00D32EAA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1A936CD4" w14:textId="77777777" w:rsidR="00FA37AF" w:rsidRPr="00B249A4" w:rsidRDefault="00FA37AF">
      <w:pPr>
        <w:numPr>
          <w:ilvl w:val="0"/>
          <w:numId w:val="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Preview Test Content</w:t>
      </w:r>
      <w:r w:rsidRPr="00B249A4">
        <w:rPr>
          <w:i/>
          <w:color w:val="000000" w:themeColor="text1"/>
          <w:lang w:val="en-US"/>
        </w:rPr>
        <w:t xml:space="preserve">: Cho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nội</w:t>
      </w:r>
      <w:proofErr w:type="spellEnd"/>
      <w:r w:rsidRPr="00B249A4">
        <w:rPr>
          <w:i/>
          <w:color w:val="000000" w:themeColor="text1"/>
          <w:lang w:val="en-US"/>
        </w:rPr>
        <w:t xml:space="preserve"> dung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4C2BDC9" w14:textId="0992870E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</w:p>
    <w:p w14:paraId="5DF78768" w14:textId="77777777" w:rsidR="00FA37AF" w:rsidRDefault="00FA37A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0" w:name="_Toc185245499"/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Đặc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Use-case: UC-G2 "Register Account"</w:t>
      </w:r>
      <w:bookmarkEnd w:id="10"/>
    </w:p>
    <w:p w14:paraId="289DEBD0" w14:textId="514C20FD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9A5ECD" wp14:editId="1311FC94">
            <wp:extent cx="5732145" cy="1939925"/>
            <wp:effectExtent l="0" t="0" r="1905" b="3175"/>
            <wp:docPr id="1890872456" name="Picture 2" descr="A diagram of a person's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2456" name="Picture 2" descr="A diagram of a person's bod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49D" w14:textId="77777777" w:rsidR="00B249A4" w:rsidRPr="00B249A4" w:rsidRDefault="00B249A4" w:rsidP="00B249A4">
      <w:pPr>
        <w:rPr>
          <w:lang w:val="en-US"/>
        </w:rPr>
      </w:pPr>
    </w:p>
    <w:p w14:paraId="7C12943E" w14:textId="7E0BDD9B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6FCE0B34" w14:textId="77777777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Use-case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, email,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khẩu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F55FE21" w14:textId="728BEF63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4102FB93" w14:textId="24A4DB32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A7A0A19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nút</w:t>
      </w:r>
      <w:proofErr w:type="spellEnd"/>
      <w:r w:rsidRPr="00B249A4">
        <w:rPr>
          <w:i/>
          <w:color w:val="000000" w:themeColor="text1"/>
          <w:lang w:val="en-US"/>
        </w:rPr>
        <w:t xml:space="preserve"> "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".</w:t>
      </w:r>
    </w:p>
    <w:p w14:paraId="26E236CD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biểu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F5D2885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, email, </w:t>
      </w: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khẩu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3E84C2F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1BF870F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BAD1813" w14:textId="563867B1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.2.2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khác</w:t>
      </w:r>
      <w:proofErr w:type="spellEnd"/>
    </w:p>
    <w:p w14:paraId="6A8171A2" w14:textId="11293EF9" w:rsidR="00FA37AF" w:rsidRPr="00B249A4" w:rsidRDefault="00FA37AF">
      <w:pPr>
        <w:pStyle w:val="ListParagraph"/>
        <w:numPr>
          <w:ilvl w:val="0"/>
          <w:numId w:val="15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 xml:space="preserve"> (Facebook, Google).</w:t>
      </w:r>
    </w:p>
    <w:p w14:paraId="02F140E0" w14:textId="24153B6D" w:rsidR="00FA37AF" w:rsidRPr="00B249A4" w:rsidRDefault="00FA37AF">
      <w:pPr>
        <w:pStyle w:val="ListParagraph"/>
        <w:numPr>
          <w:ilvl w:val="0"/>
          <w:numId w:val="15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hủy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bỏ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665FDDD" w14:textId="7F1F3F51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.3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11C8B2F9" w14:textId="77777777" w:rsidR="00FA37AF" w:rsidRPr="00B249A4" w:rsidRDefault="00FA37AF">
      <w:pPr>
        <w:pStyle w:val="ListParagraph"/>
        <w:numPr>
          <w:ilvl w:val="0"/>
          <w:numId w:val="16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Email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B86A9F6" w14:textId="77777777" w:rsidR="00FA37AF" w:rsidRPr="00B249A4" w:rsidRDefault="00FA37AF">
      <w:pPr>
        <w:pStyle w:val="ListParagraph"/>
        <w:numPr>
          <w:ilvl w:val="0"/>
          <w:numId w:val="16"/>
        </w:numPr>
        <w:tabs>
          <w:tab w:val="left" w:pos="72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khẩu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ứng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8332259" w14:textId="77777777" w:rsidR="00FA37AF" w:rsidRPr="00B249A4" w:rsidRDefault="00000000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pict w14:anchorId="681C5BA6">
          <v:rect id="_x0000_i1025" style="width:0;height:1.5pt" o:hralign="center" o:hrstd="t" o:hr="t" fillcolor="#a0a0a0" stroked="f"/>
        </w:pict>
      </w:r>
    </w:p>
    <w:p w14:paraId="3CB9A452" w14:textId="10282460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bắt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38E1BE86" w14:textId="77777777" w:rsidR="00FA37AF" w:rsidRPr="00B249A4" w:rsidRDefault="00FA37AF" w:rsidP="00704431">
      <w:pPr>
        <w:spacing w:line="480" w:lineRule="auto"/>
        <w:ind w:left="720"/>
        <w:jc w:val="both"/>
        <w:rPr>
          <w:iCs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thường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756E143" w14:textId="77777777" w:rsidR="00FA37AF" w:rsidRPr="00B249A4" w:rsidRDefault="00FA37AF" w:rsidP="00704431">
      <w:p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chưa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F2B6C66" w14:textId="2ACE6805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1FEA6617" w14:textId="77777777" w:rsidR="00FA37AF" w:rsidRPr="00B249A4" w:rsidRDefault="00FA37AF">
      <w:pPr>
        <w:numPr>
          <w:ilvl w:val="0"/>
          <w:numId w:val="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: Tài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E5B3C72" w14:textId="77777777" w:rsidR="00FA37AF" w:rsidRPr="00B249A4" w:rsidRDefault="00FA37AF">
      <w:pPr>
        <w:numPr>
          <w:ilvl w:val="0"/>
          <w:numId w:val="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tồn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F41119D" w14:textId="07A1DE5E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3E4D8DF3" w14:textId="77777777" w:rsidR="00FA37AF" w:rsidRPr="00B249A4" w:rsidRDefault="00FA37AF">
      <w:pPr>
        <w:numPr>
          <w:ilvl w:val="0"/>
          <w:numId w:val="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Social Registration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04B7BEB" w14:textId="77777777" w:rsidR="00FA37AF" w:rsidRPr="00B249A4" w:rsidRDefault="00FA37AF">
      <w:pPr>
        <w:numPr>
          <w:ilvl w:val="0"/>
          <w:numId w:val="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Validate Email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email.</w:t>
      </w:r>
    </w:p>
    <w:p w14:paraId="1774512E" w14:textId="77777777" w:rsidR="00FA37AF" w:rsidRDefault="00FA37A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1" w:name="_Toc185245500"/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lastRenderedPageBreak/>
        <w:t>Đặc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Use-case: UC-G3 "Access Sample Tests"</w:t>
      </w:r>
      <w:bookmarkEnd w:id="11"/>
    </w:p>
    <w:p w14:paraId="58269B76" w14:textId="085216E0" w:rsidR="00B249A4" w:rsidRDefault="00B249A4" w:rsidP="00426AC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45069" wp14:editId="54DF3C1D">
            <wp:extent cx="5732145" cy="2047240"/>
            <wp:effectExtent l="0" t="0" r="1905" b="0"/>
            <wp:docPr id="820399426" name="Picture 3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9426" name="Picture 3" descr="A diagram of a diagram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8B6" w14:textId="77777777" w:rsidR="00B249A4" w:rsidRPr="00B249A4" w:rsidRDefault="00B249A4" w:rsidP="00B249A4">
      <w:pPr>
        <w:rPr>
          <w:lang w:val="en-US"/>
        </w:rPr>
      </w:pPr>
    </w:p>
    <w:p w14:paraId="645B19F1" w14:textId="6F1B1471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15FF104A" w14:textId="77777777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Use-case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nghiệm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nội</w:t>
      </w:r>
      <w:proofErr w:type="spellEnd"/>
      <w:r w:rsidRPr="00B249A4">
        <w:rPr>
          <w:i/>
          <w:color w:val="000000" w:themeColor="text1"/>
          <w:lang w:val="en-US"/>
        </w:rPr>
        <w:t xml:space="preserve"> dung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giúp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rõ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0249DB5" w14:textId="0A71ADA4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17C2E42D" w14:textId="3608E922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AB84766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"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".</w:t>
      </w:r>
    </w:p>
    <w:p w14:paraId="7A97ECF9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16B0578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BD8D8E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FEC6CEF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C1BD979" w14:textId="72DF4097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.2.2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khác</w:t>
      </w:r>
      <w:proofErr w:type="spellEnd"/>
    </w:p>
    <w:p w14:paraId="5372F031" w14:textId="087012F1" w:rsidR="00FA37AF" w:rsidRPr="00B249A4" w:rsidRDefault="00FA37AF">
      <w:pPr>
        <w:numPr>
          <w:ilvl w:val="0"/>
          <w:numId w:val="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thoát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B755DBD" w14:textId="13ADE67B" w:rsidR="00FA37AF" w:rsidRPr="00B249A4" w:rsidRDefault="00FA37AF">
      <w:pPr>
        <w:numPr>
          <w:ilvl w:val="0"/>
          <w:numId w:val="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nhau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09A28F9" w14:textId="47AF0555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</w:p>
    <w:p w14:paraId="7271B8FF" w14:textId="0316DDB8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.3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  <w:r w:rsidR="00F41F3B" w:rsidRPr="00B249A4">
        <w:rPr>
          <w:b/>
          <w:bCs/>
          <w:i/>
          <w:color w:val="000000" w:themeColor="text1"/>
          <w:lang w:val="en-US"/>
        </w:rPr>
        <w:t xml:space="preserve">: </w:t>
      </w:r>
      <w:proofErr w:type="spellStart"/>
      <w:r w:rsidR="00F41F3B" w:rsidRPr="00B249A4">
        <w:rPr>
          <w:b/>
          <w:bCs/>
          <w:i/>
          <w:color w:val="000000" w:themeColor="text1"/>
          <w:lang w:val="en-US"/>
        </w:rPr>
        <w:t>Không</w:t>
      </w:r>
      <w:proofErr w:type="spellEnd"/>
      <w:r w:rsidR="00F41F3B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41F3B" w:rsidRPr="00B249A4">
        <w:rPr>
          <w:b/>
          <w:bCs/>
          <w:i/>
          <w:color w:val="000000" w:themeColor="text1"/>
          <w:lang w:val="en-US"/>
        </w:rPr>
        <w:t>có</w:t>
      </w:r>
      <w:proofErr w:type="spellEnd"/>
    </w:p>
    <w:p w14:paraId="0FD3162F" w14:textId="77777777" w:rsidR="00FA37AF" w:rsidRPr="00B249A4" w:rsidRDefault="00000000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pict w14:anchorId="505C8546">
          <v:rect id="_x0000_i1026" style="width:0;height:1.5pt" o:hralign="center" o:hrstd="t" o:hr="t" fillcolor="#a0a0a0" stroked="f"/>
        </w:pict>
      </w:r>
    </w:p>
    <w:p w14:paraId="3006D32E" w14:textId="24970A54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bắt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10E057D7" w14:textId="77777777" w:rsidR="00FA37AF" w:rsidRPr="00B249A4" w:rsidRDefault="00FA37AF">
      <w:pPr>
        <w:numPr>
          <w:ilvl w:val="0"/>
          <w:numId w:val="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thường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DAAF96" w14:textId="7E1F4CF2" w:rsidR="00FA37AF" w:rsidRPr="00B249A4" w:rsidRDefault="00FA37AF">
      <w:pPr>
        <w:numPr>
          <w:ilvl w:val="0"/>
          <w:numId w:val="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8F0A3F" w14:textId="680E96FC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2388FD5D" w14:textId="77777777" w:rsidR="00FA37AF" w:rsidRPr="00B249A4" w:rsidRDefault="00FA37AF">
      <w:pPr>
        <w:numPr>
          <w:ilvl w:val="0"/>
          <w:numId w:val="1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4F47083" w14:textId="53A7A9C5" w:rsidR="00FA37AF" w:rsidRPr="00B249A4" w:rsidRDefault="00FA37AF">
      <w:pPr>
        <w:numPr>
          <w:ilvl w:val="0"/>
          <w:numId w:val="1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08D2224" w14:textId="661D672C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61637CAB" w14:textId="77777777" w:rsidR="00FA37AF" w:rsidRPr="00B249A4" w:rsidRDefault="00FA37AF">
      <w:pPr>
        <w:numPr>
          <w:ilvl w:val="0"/>
          <w:numId w:val="1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Preview Test Content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nội</w:t>
      </w:r>
      <w:proofErr w:type="spellEnd"/>
      <w:r w:rsidRPr="00B249A4">
        <w:rPr>
          <w:i/>
          <w:color w:val="000000" w:themeColor="text1"/>
          <w:lang w:val="en-US"/>
        </w:rPr>
        <w:t xml:space="preserve"> dung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310BEBB" w14:textId="370E0B4A" w:rsidR="00B16C02" w:rsidRDefault="00B16C02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2" w:name="_Toc185245501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UC-S1: </w:t>
      </w:r>
      <w:r w:rsidR="001B6F4A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Taking the test</w:t>
      </w:r>
      <w:bookmarkEnd w:id="12"/>
    </w:p>
    <w:p w14:paraId="23501E8B" w14:textId="7BBDE70C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5A3B5" wp14:editId="6D4D9879">
            <wp:extent cx="5732145" cy="1939925"/>
            <wp:effectExtent l="0" t="0" r="1905" b="3175"/>
            <wp:docPr id="760133597" name="Picture 4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3597" name="Picture 4" descr="A diagram of a diagram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277" w14:textId="77777777" w:rsidR="00B249A4" w:rsidRPr="00B249A4" w:rsidRDefault="00B249A4" w:rsidP="00B249A4">
      <w:pPr>
        <w:rPr>
          <w:lang w:val="en-US"/>
        </w:rPr>
      </w:pPr>
    </w:p>
    <w:p w14:paraId="4471FD60" w14:textId="372600BA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3.4.1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641225DD" w14:textId="77777777" w:rsidR="00B16C02" w:rsidRPr="00B249A4" w:rsidRDefault="00B16C02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đầy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436EE5" w14:textId="5DFA70E9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3.4.2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61021856" w14:textId="54E5BC8C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3.4.2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.1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86C9095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7F368D6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kiện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còn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lượt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lastRenderedPageBreak/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sàng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0009C93D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Bắt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279E76E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mỗi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69B01843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Hiển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hướng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dẫn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39FBDC4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Hiển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23FE065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905484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7070CEA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lời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487595B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7BC490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2308D3F" w14:textId="07C51A49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3.4.2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2BA787EC" w14:textId="3DB72A52" w:rsidR="00B16C02" w:rsidRPr="00B249A4" w:rsidRDefault="00B16C02">
      <w:pPr>
        <w:numPr>
          <w:ilvl w:val="0"/>
          <w:numId w:val="2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Lưu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và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làm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sau</w:t>
      </w:r>
      <w:proofErr w:type="spellEnd"/>
    </w:p>
    <w:p w14:paraId="55164100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1C875CA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25BA997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lúc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185CC36" w14:textId="16576523" w:rsidR="00B16C02" w:rsidRPr="00B249A4" w:rsidRDefault="00B16C02">
      <w:pPr>
        <w:pStyle w:val="ListParagraph"/>
        <w:numPr>
          <w:ilvl w:val="0"/>
          <w:numId w:val="2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thêm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thời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gian</w:t>
      </w:r>
      <w:proofErr w:type="spellEnd"/>
    </w:p>
    <w:p w14:paraId="64F822F5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E620E10" w14:textId="382C8D23" w:rsidR="00B16C02" w:rsidRPr="00B249A4" w:rsidRDefault="00B16C02">
      <w:pPr>
        <w:pStyle w:val="ListParagraph"/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2C2355C" w14:textId="3AC0681C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</w:t>
      </w:r>
      <w:r w:rsidR="00B16C02" w:rsidRPr="00B249A4">
        <w:rPr>
          <w:b/>
          <w:bCs/>
          <w:i/>
          <w:color w:val="000000" w:themeColor="text1"/>
          <w:lang w:val="en-US"/>
        </w:rPr>
        <w:t>.</w:t>
      </w:r>
      <w:r w:rsidRPr="00B249A4">
        <w:rPr>
          <w:b/>
          <w:bCs/>
          <w:i/>
          <w:color w:val="000000" w:themeColor="text1"/>
          <w:lang w:val="en-US"/>
        </w:rPr>
        <w:t>4.3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5F85D114" w14:textId="77777777" w:rsidR="00B16C02" w:rsidRPr="00B249A4" w:rsidRDefault="00B16C02">
      <w:pPr>
        <w:numPr>
          <w:ilvl w:val="0"/>
          <w:numId w:val="1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đảm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vẹn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trường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nối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BB2D11F" w14:textId="0CA22369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060D5879" w14:textId="77777777" w:rsidR="00B16C02" w:rsidRPr="00B249A4" w:rsidRDefault="00B16C02">
      <w:pPr>
        <w:numPr>
          <w:ilvl w:val="0"/>
          <w:numId w:val="20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907D500" w14:textId="77777777" w:rsidR="00B16C02" w:rsidRPr="00B249A4" w:rsidRDefault="00B16C02">
      <w:pPr>
        <w:numPr>
          <w:ilvl w:val="0"/>
          <w:numId w:val="2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C833FEF" w14:textId="6BAC95B0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623892FB" w14:textId="77777777" w:rsidR="00B16C02" w:rsidRPr="00B249A4" w:rsidRDefault="00B16C02">
      <w:pPr>
        <w:numPr>
          <w:ilvl w:val="0"/>
          <w:numId w:val="2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Lượt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F6B9B40" w14:textId="77777777" w:rsidR="00B16C02" w:rsidRPr="00B249A4" w:rsidRDefault="00B16C02">
      <w:pPr>
        <w:numPr>
          <w:ilvl w:val="0"/>
          <w:numId w:val="2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trữ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E2FA796" w14:textId="77777777" w:rsidR="00B16C02" w:rsidRPr="00B249A4" w:rsidRDefault="00B16C02">
      <w:pPr>
        <w:numPr>
          <w:ilvl w:val="0"/>
          <w:numId w:val="2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Tiến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53D0E52" w14:textId="6C00436A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625B17AF" w14:textId="77777777" w:rsidR="00B16C02" w:rsidRPr="00B249A4" w:rsidRDefault="00B16C02">
      <w:pPr>
        <w:numPr>
          <w:ilvl w:val="0"/>
          <w:numId w:val="2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Chế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độ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luyện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5C4DF0F" w14:textId="75590B14" w:rsidR="00B16C02" w:rsidRDefault="00B16C02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3" w:name="_Toc185245502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UC-S2: </w:t>
      </w:r>
      <w:r w:rsidR="001B6F4A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Manage learning progress</w:t>
      </w:r>
      <w:bookmarkEnd w:id="13"/>
    </w:p>
    <w:p w14:paraId="0BDD7F27" w14:textId="28BB9352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F8323" wp14:editId="66F55869">
            <wp:extent cx="5732145" cy="1939925"/>
            <wp:effectExtent l="0" t="0" r="1905" b="3175"/>
            <wp:docPr id="530469483" name="Picture 5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69483" name="Picture 5" descr="A diagram of a diagram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8849" w14:textId="77777777" w:rsidR="00B249A4" w:rsidRPr="00B249A4" w:rsidRDefault="00B249A4" w:rsidP="00B249A4">
      <w:pPr>
        <w:rPr>
          <w:lang w:val="en-US"/>
        </w:rPr>
      </w:pPr>
    </w:p>
    <w:p w14:paraId="2CAE0D74" w14:textId="740F704C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1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2C46EE2A" w14:textId="77777777" w:rsidR="00B16C02" w:rsidRPr="00B249A4" w:rsidRDefault="00B16C02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lịch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82B7EA0" w14:textId="32C3A558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2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77A590E5" w14:textId="36C3DBA0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2.1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5B49A0D" w14:textId="77777777" w:rsidR="00B16C02" w:rsidRPr="00B249A4" w:rsidRDefault="00B16C02">
      <w:pPr>
        <w:numPr>
          <w:ilvl w:val="0"/>
          <w:numId w:val="26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C86BE1D" w14:textId="77777777" w:rsidR="00B16C02" w:rsidRPr="00B249A4" w:rsidRDefault="00B16C02">
      <w:pPr>
        <w:numPr>
          <w:ilvl w:val="0"/>
          <w:numId w:val="2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78382CC2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E1A0098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Lịch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6959345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33FA5EC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Huy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BCCF8C6" w14:textId="77777777" w:rsidR="00B16C02" w:rsidRPr="00B249A4" w:rsidRDefault="00B16C02">
      <w:pPr>
        <w:numPr>
          <w:ilvl w:val="0"/>
          <w:numId w:val="26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lastRenderedPageBreak/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51707395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Xem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20F090C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Đặt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5DAFD1A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Theo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2CD64A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C25BADC" w14:textId="69D96C3D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2.2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7E7E6C00" w14:textId="207166F9" w:rsidR="00B16C02" w:rsidRPr="00B249A4" w:rsidRDefault="00B16C02">
      <w:pPr>
        <w:numPr>
          <w:ilvl w:val="0"/>
          <w:numId w:val="2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tiến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trình</w:t>
      </w:r>
      <w:proofErr w:type="spellEnd"/>
    </w:p>
    <w:p w14:paraId="5302335C" w14:textId="77777777" w:rsidR="00B16C02" w:rsidRPr="00B249A4" w:rsidRDefault="00B16C02">
      <w:pPr>
        <w:numPr>
          <w:ilvl w:val="1"/>
          <w:numId w:val="27"/>
        </w:numPr>
        <w:tabs>
          <w:tab w:val="num" w:pos="144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67937E7" w14:textId="77777777" w:rsidR="00B16C02" w:rsidRPr="00B249A4" w:rsidRDefault="00B16C02">
      <w:pPr>
        <w:numPr>
          <w:ilvl w:val="1"/>
          <w:numId w:val="27"/>
        </w:numPr>
        <w:tabs>
          <w:tab w:val="num" w:pos="144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3624679" w14:textId="63261643" w:rsidR="00B16C02" w:rsidRPr="00B249A4" w:rsidRDefault="00B16C02">
      <w:pPr>
        <w:numPr>
          <w:ilvl w:val="0"/>
          <w:numId w:val="2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Chia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sẻ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thành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tựu</w:t>
      </w:r>
      <w:proofErr w:type="spellEnd"/>
    </w:p>
    <w:p w14:paraId="2C367A95" w14:textId="77777777" w:rsidR="00B16C02" w:rsidRPr="00B249A4" w:rsidRDefault="00B16C02">
      <w:pPr>
        <w:numPr>
          <w:ilvl w:val="1"/>
          <w:numId w:val="27"/>
        </w:numPr>
        <w:tabs>
          <w:tab w:val="num" w:pos="144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bè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1096BD0" w14:textId="77777777" w:rsidR="00B16C02" w:rsidRPr="00B249A4" w:rsidRDefault="00B16C02">
      <w:pPr>
        <w:numPr>
          <w:ilvl w:val="1"/>
          <w:numId w:val="27"/>
        </w:numPr>
        <w:tabs>
          <w:tab w:val="num" w:pos="108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API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179E18E" w14:textId="5C2D9354" w:rsidR="00B16C02" w:rsidRPr="00B249A4" w:rsidRDefault="00B16C02">
      <w:pPr>
        <w:numPr>
          <w:ilvl w:val="0"/>
          <w:numId w:val="2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Cập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nhật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mục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tiêu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học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tập</w:t>
      </w:r>
      <w:proofErr w:type="spellEnd"/>
    </w:p>
    <w:p w14:paraId="5BCEDA01" w14:textId="77777777" w:rsidR="00B16C02" w:rsidRPr="00B249A4" w:rsidRDefault="00B16C02">
      <w:pPr>
        <w:numPr>
          <w:ilvl w:val="1"/>
          <w:numId w:val="27"/>
        </w:numPr>
        <w:tabs>
          <w:tab w:val="num" w:pos="108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98E34E7" w14:textId="77777777" w:rsidR="00B16C02" w:rsidRPr="00B249A4" w:rsidRDefault="00B16C02">
      <w:pPr>
        <w:numPr>
          <w:ilvl w:val="1"/>
          <w:numId w:val="27"/>
        </w:numPr>
        <w:tabs>
          <w:tab w:val="num" w:pos="108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ý.</w:t>
      </w:r>
    </w:p>
    <w:p w14:paraId="4F9041E8" w14:textId="6F9C4534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3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6C3D3FC3" w14:textId="77777777" w:rsidR="00B16C02" w:rsidRPr="00B249A4" w:rsidRDefault="00B16C02">
      <w:pPr>
        <w:numPr>
          <w:ilvl w:val="0"/>
          <w:numId w:val="2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diễn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mạch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4C41DEB" w14:textId="03FBAF8A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4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72BC806F" w14:textId="77777777" w:rsidR="00B16C02" w:rsidRPr="00B249A4" w:rsidRDefault="00B16C02">
      <w:pPr>
        <w:numPr>
          <w:ilvl w:val="0"/>
          <w:numId w:val="29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49807C7" w14:textId="77777777" w:rsidR="00B16C02" w:rsidRPr="00B249A4" w:rsidRDefault="00B16C02">
      <w:pPr>
        <w:numPr>
          <w:ilvl w:val="0"/>
          <w:numId w:val="2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76F3509" w14:textId="6E2BE2D0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5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205268A6" w14:textId="77777777" w:rsidR="00B16C02" w:rsidRPr="00B249A4" w:rsidRDefault="00B16C02">
      <w:pPr>
        <w:numPr>
          <w:ilvl w:val="0"/>
          <w:numId w:val="3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4855BA2" w14:textId="77777777" w:rsidR="00B16C02" w:rsidRPr="00B249A4" w:rsidRDefault="00B16C02">
      <w:pPr>
        <w:numPr>
          <w:ilvl w:val="0"/>
          <w:numId w:val="3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B191996" w14:textId="0B903145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6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6CF7711F" w14:textId="77777777" w:rsidR="00B16C02" w:rsidRPr="00B249A4" w:rsidRDefault="00B16C02">
      <w:pPr>
        <w:numPr>
          <w:ilvl w:val="0"/>
          <w:numId w:val="3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lastRenderedPageBreak/>
        <w:t xml:space="preserve">So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sánh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với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bạn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bè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so </w:t>
      </w:r>
      <w:proofErr w:type="spellStart"/>
      <w:r w:rsidRPr="00B249A4">
        <w:rPr>
          <w:i/>
          <w:color w:val="000000" w:themeColor="text1"/>
          <w:lang w:val="en-US"/>
        </w:rPr>
        <w:t>sánh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bè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D51D1D6" w14:textId="694BEAED" w:rsidR="006810BF" w:rsidRPr="007061A6" w:rsidRDefault="006810B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4" w:name="_Toc185245503"/>
      <w:r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UC-T1: </w:t>
      </w:r>
      <w:r w:rsidR="001B6F4A"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Create and manage tests</w:t>
      </w:r>
      <w:bookmarkEnd w:id="14"/>
    </w:p>
    <w:p w14:paraId="22748AEC" w14:textId="7306D6E6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F3BE6" wp14:editId="22E2842C">
            <wp:extent cx="5732145" cy="2399665"/>
            <wp:effectExtent l="0" t="0" r="1905" b="635"/>
            <wp:docPr id="1891970410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70410" name="Picture 6" descr="A diagram of a networ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0AC" w14:textId="77777777" w:rsidR="00B249A4" w:rsidRPr="00B249A4" w:rsidRDefault="00B249A4" w:rsidP="00B249A4">
      <w:pPr>
        <w:rPr>
          <w:lang w:val="en-US"/>
        </w:rPr>
      </w:pPr>
    </w:p>
    <w:p w14:paraId="46EBEB2A" w14:textId="22994B3F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63A97DCD" w14:textId="77777777" w:rsidR="006810BF" w:rsidRPr="00B249A4" w:rsidRDefault="006810B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84C0F9D" w14:textId="0B26CB32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18FFFAB1" w14:textId="4D547B62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.6.2.1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F410722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CBB6AFB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tùy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0411E5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502F81FD" w14:textId="77777777" w:rsidR="006810BF" w:rsidRPr="00B249A4" w:rsidRDefault="006810BF" w:rsidP="00704431">
      <w:pPr>
        <w:spacing w:line="480" w:lineRule="auto"/>
        <w:ind w:firstLine="36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499AB43B" w14:textId="77777777" w:rsidR="006810BF" w:rsidRPr="00B249A4" w:rsidRDefault="006810BF">
      <w:pPr>
        <w:pStyle w:val="ListParagraph"/>
        <w:numPr>
          <w:ilvl w:val="1"/>
          <w:numId w:val="40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tên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mô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4F0115CC" w14:textId="77777777" w:rsidR="006810BF" w:rsidRPr="00B249A4" w:rsidRDefault="006810BF">
      <w:pPr>
        <w:pStyle w:val="ListParagraph"/>
        <w:numPr>
          <w:ilvl w:val="1"/>
          <w:numId w:val="40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7AE0F31" w14:textId="46678722" w:rsidR="006810BF" w:rsidRPr="00B249A4" w:rsidRDefault="006810BF">
      <w:pPr>
        <w:pStyle w:val="ListParagraph"/>
        <w:numPr>
          <w:ilvl w:val="1"/>
          <w:numId w:val="40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giới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tắc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B89D411" w14:textId="77777777" w:rsidR="006810BF" w:rsidRPr="00B249A4" w:rsidRDefault="006810BF" w:rsidP="00704431">
      <w:pPr>
        <w:spacing w:line="480" w:lineRule="auto"/>
        <w:ind w:firstLine="36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Chỉnh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sửa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21998764" w14:textId="77777777" w:rsidR="006810BF" w:rsidRPr="00B249A4" w:rsidRDefault="006810BF">
      <w:pPr>
        <w:numPr>
          <w:ilvl w:val="2"/>
          <w:numId w:val="41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9EBBA82" w14:textId="77777777" w:rsidR="006810BF" w:rsidRPr="00B249A4" w:rsidRDefault="006810BF">
      <w:pPr>
        <w:numPr>
          <w:ilvl w:val="2"/>
          <w:numId w:val="41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Thay </w:t>
      </w:r>
      <w:proofErr w:type="spellStart"/>
      <w:r w:rsidRPr="00B249A4">
        <w:rPr>
          <w:i/>
          <w:color w:val="000000" w:themeColor="text1"/>
          <w:lang w:val="en-US"/>
        </w:rPr>
        <w:t>đổi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trúc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35EC307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trúc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56CA70D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45190D1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82D5567" w14:textId="687DB75B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.6.2.2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1E322218" w14:textId="77777777" w:rsidR="006810BF" w:rsidRPr="00B249A4" w:rsidRDefault="006810BF">
      <w:pPr>
        <w:numPr>
          <w:ilvl w:val="0"/>
          <w:numId w:val="3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từ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0452A5C0" w14:textId="77777777" w:rsidR="006810BF" w:rsidRPr="00B249A4" w:rsidRDefault="006810BF">
      <w:pPr>
        <w:pStyle w:val="ListParagraph"/>
        <w:numPr>
          <w:ilvl w:val="1"/>
          <w:numId w:val="39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AD5E9C" w14:textId="77777777" w:rsidR="006810BF" w:rsidRPr="00B249A4" w:rsidRDefault="006810BF">
      <w:pPr>
        <w:pStyle w:val="ListParagraph"/>
        <w:numPr>
          <w:ilvl w:val="1"/>
          <w:numId w:val="39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31378CA" w14:textId="77777777" w:rsidR="006810BF" w:rsidRPr="00B249A4" w:rsidRDefault="006810BF">
      <w:pPr>
        <w:pStyle w:val="ListParagraph"/>
        <w:numPr>
          <w:ilvl w:val="1"/>
          <w:numId w:val="39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Lưu </w:t>
      </w:r>
      <w:proofErr w:type="spellStart"/>
      <w:r w:rsidRPr="00B249A4">
        <w:rPr>
          <w:i/>
          <w:color w:val="000000" w:themeColor="text1"/>
          <w:lang w:val="en-US"/>
        </w:rPr>
        <w:t>dưới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D0DA96F" w14:textId="77777777" w:rsidR="006810BF" w:rsidRPr="00B249A4" w:rsidRDefault="006810BF">
      <w:pPr>
        <w:numPr>
          <w:ilvl w:val="0"/>
          <w:numId w:val="3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Nhập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câu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5029EF2D" w14:textId="77777777" w:rsidR="006810BF" w:rsidRPr="00B249A4" w:rsidRDefault="006810BF">
      <w:pPr>
        <w:pStyle w:val="ListParagraph"/>
        <w:numPr>
          <w:ilvl w:val="1"/>
          <w:numId w:val="39"/>
        </w:numPr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3C961BE" w14:textId="77777777" w:rsidR="006810BF" w:rsidRPr="00B249A4" w:rsidRDefault="006810BF">
      <w:pPr>
        <w:pStyle w:val="ListParagraph"/>
        <w:numPr>
          <w:ilvl w:val="1"/>
          <w:numId w:val="39"/>
        </w:numPr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FB7B268" w14:textId="77777777" w:rsidR="006810BF" w:rsidRPr="00B249A4" w:rsidRDefault="006810BF">
      <w:pPr>
        <w:pStyle w:val="ListParagraph"/>
        <w:numPr>
          <w:ilvl w:val="1"/>
          <w:numId w:val="39"/>
        </w:numPr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5440757" w14:textId="4798721F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.6.3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6DDA59FD" w14:textId="77777777" w:rsidR="006810BF" w:rsidRPr="00B249A4" w:rsidRDefault="006810BF">
      <w:pPr>
        <w:numPr>
          <w:ilvl w:val="0"/>
          <w:numId w:val="3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ảnh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58EE61E" w14:textId="51E0B0CA" w:rsidR="00805DAA" w:rsidRPr="007061A6" w:rsidRDefault="006810BF">
      <w:pPr>
        <w:numPr>
          <w:ilvl w:val="0"/>
          <w:numId w:val="3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Cung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1D6824E" w14:textId="59D69F7A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.6.4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7D51CC6A" w14:textId="77777777" w:rsidR="006810BF" w:rsidRPr="00B249A4" w:rsidRDefault="006810BF">
      <w:pPr>
        <w:numPr>
          <w:ilvl w:val="0"/>
          <w:numId w:val="3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61BF5CB" w14:textId="77777777" w:rsidR="006810BF" w:rsidRPr="00B249A4" w:rsidRDefault="006810BF">
      <w:pPr>
        <w:numPr>
          <w:ilvl w:val="0"/>
          <w:numId w:val="3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39B14D2E" w14:textId="36D1F3D6" w:rsidR="006810BF" w:rsidRPr="00B249A4" w:rsidRDefault="00B249A4" w:rsidP="00B249A4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.6.5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61EAAEC8" w14:textId="77777777" w:rsidR="006810BF" w:rsidRPr="00B249A4" w:rsidRDefault="006810BF">
      <w:pPr>
        <w:numPr>
          <w:ilvl w:val="0"/>
          <w:numId w:val="3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3401D08" w14:textId="77777777" w:rsidR="006810BF" w:rsidRPr="00B249A4" w:rsidRDefault="006810BF">
      <w:pPr>
        <w:numPr>
          <w:ilvl w:val="0"/>
          <w:numId w:val="3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DA65E5F" w14:textId="7DB20E81" w:rsidR="006810BF" w:rsidRPr="00B249A4" w:rsidRDefault="00B249A4" w:rsidP="00B249A4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.6.6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5C75C48C" w14:textId="6B1EAFF0" w:rsidR="00DB2677" w:rsidRPr="00B249A4" w:rsidRDefault="006810BF">
      <w:pPr>
        <w:numPr>
          <w:ilvl w:val="0"/>
          <w:numId w:val="3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lastRenderedPageBreak/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lượng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mức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loại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EA7393B" w14:textId="09E570C7" w:rsidR="006810BF" w:rsidRPr="007061A6" w:rsidRDefault="006810B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5" w:name="_Toc185245504"/>
      <w:r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UC-T2: </w:t>
      </w:r>
      <w:r w:rsidR="001B6F4A"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Grading and Feedback</w:t>
      </w:r>
      <w:bookmarkEnd w:id="15"/>
    </w:p>
    <w:p w14:paraId="1019DB46" w14:textId="7D4F9AC4" w:rsidR="00B249A4" w:rsidRDefault="00BA65B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1426B" wp14:editId="19C48301">
            <wp:extent cx="5732145" cy="3442970"/>
            <wp:effectExtent l="0" t="0" r="1905" b="5080"/>
            <wp:docPr id="1082268306" name="Picture 7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8306" name="Picture 7" descr="A diagram of a diagram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5B9" w14:textId="77777777" w:rsidR="00B249A4" w:rsidRPr="00B249A4" w:rsidRDefault="00B249A4" w:rsidP="00B249A4">
      <w:pPr>
        <w:rPr>
          <w:lang w:val="en-US"/>
        </w:rPr>
      </w:pPr>
    </w:p>
    <w:p w14:paraId="204B8DB0" w14:textId="24FC6198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0D875928" w14:textId="77777777" w:rsidR="006810BF" w:rsidRPr="00B249A4" w:rsidRDefault="006810B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C73FA32" w14:textId="7A1100A2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28521F84" w14:textId="6171C458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2.1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718FCC23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4975BF8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DAFF94F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2FC18BA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2C4D66EC" w14:textId="77777777" w:rsidR="006810BF" w:rsidRPr="00B249A4" w:rsidRDefault="006810BF">
      <w:pPr>
        <w:numPr>
          <w:ilvl w:val="1"/>
          <w:numId w:val="4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Các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30722CEC" w14:textId="77777777" w:rsidR="006810BF" w:rsidRPr="00B249A4" w:rsidRDefault="006810BF">
      <w:pPr>
        <w:numPr>
          <w:ilvl w:val="1"/>
          <w:numId w:val="4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Các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3234A0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4C199E43" w14:textId="77777777" w:rsidR="006810BF" w:rsidRPr="00B249A4" w:rsidRDefault="006810BF">
      <w:pPr>
        <w:numPr>
          <w:ilvl w:val="1"/>
          <w:numId w:val="48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Đối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mỗi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luận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0DD95CC4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Xem </w:t>
      </w:r>
      <w:proofErr w:type="spellStart"/>
      <w:r w:rsidRPr="00B249A4">
        <w:rPr>
          <w:i/>
          <w:color w:val="000000" w:themeColor="text1"/>
          <w:lang w:val="en-US"/>
        </w:rPr>
        <w:t>đáp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6C8784F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thang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3BC55E0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B3750C9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Viết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42303C3" w14:textId="77777777" w:rsidR="006810BF" w:rsidRPr="00B249A4" w:rsidRDefault="006810BF">
      <w:pPr>
        <w:numPr>
          <w:ilvl w:val="1"/>
          <w:numId w:val="48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Xem </w:t>
      </w: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E543A62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cùng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050CD32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6DCB9ED" w14:textId="0D6B3AF6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2.2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378A0BB9" w14:textId="0D07F1A8" w:rsidR="006810BF" w:rsidRPr="00B249A4" w:rsidRDefault="006810BF">
      <w:pPr>
        <w:numPr>
          <w:ilvl w:val="0"/>
          <w:numId w:val="4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hàng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loạt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nhau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5F08156" w14:textId="77777777" w:rsidR="006810BF" w:rsidRPr="00B249A4" w:rsidRDefault="006810BF">
      <w:pPr>
        <w:numPr>
          <w:ilvl w:val="0"/>
          <w:numId w:val="4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369EA4DF" w14:textId="77777777" w:rsidR="006810BF" w:rsidRPr="00B249A4" w:rsidRDefault="006810BF">
      <w:pPr>
        <w:pStyle w:val="ListParagraph"/>
        <w:numPr>
          <w:ilvl w:val="0"/>
          <w:numId w:val="49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F27D6AD" w14:textId="77777777" w:rsidR="006810BF" w:rsidRPr="00B249A4" w:rsidRDefault="006810BF">
      <w:pPr>
        <w:pStyle w:val="ListParagraph"/>
        <w:numPr>
          <w:ilvl w:val="0"/>
          <w:numId w:val="49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xét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663989E" w14:textId="77777777" w:rsidR="006810BF" w:rsidRPr="00B249A4" w:rsidRDefault="006810BF">
      <w:pPr>
        <w:numPr>
          <w:ilvl w:val="0"/>
          <w:numId w:val="4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Hỗ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trợ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AI</w:t>
      </w:r>
      <w:r w:rsidRPr="00B249A4">
        <w:rPr>
          <w:i/>
          <w:color w:val="000000" w:themeColor="text1"/>
          <w:lang w:val="en-US"/>
        </w:rPr>
        <w:t>:</w:t>
      </w:r>
    </w:p>
    <w:p w14:paraId="25E2C349" w14:textId="77777777" w:rsidR="006810BF" w:rsidRPr="00B249A4" w:rsidRDefault="006810BF">
      <w:pPr>
        <w:pStyle w:val="ListParagraph"/>
        <w:numPr>
          <w:ilvl w:val="0"/>
          <w:numId w:val="50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AI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76A91DA" w14:textId="50071059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3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1E6A12DE" w14:textId="77777777" w:rsidR="006810BF" w:rsidRPr="00B249A4" w:rsidRDefault="006810BF">
      <w:pPr>
        <w:pStyle w:val="ListParagraph"/>
        <w:numPr>
          <w:ilvl w:val="0"/>
          <w:numId w:val="50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dựa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6628ABD" w14:textId="77777777" w:rsidR="006810BF" w:rsidRPr="00B249A4" w:rsidRDefault="006810BF">
      <w:pPr>
        <w:pStyle w:val="ListParagraph"/>
        <w:numPr>
          <w:ilvl w:val="0"/>
          <w:numId w:val="50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xuống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71686C" w14:textId="53E72016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4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32BFE96D" w14:textId="77777777" w:rsidR="006810BF" w:rsidRPr="00B249A4" w:rsidRDefault="006810BF">
      <w:pPr>
        <w:numPr>
          <w:ilvl w:val="0"/>
          <w:numId w:val="4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76ACD8C" w14:textId="77777777" w:rsidR="006810BF" w:rsidRPr="00B249A4" w:rsidRDefault="006810BF">
      <w:pPr>
        <w:numPr>
          <w:ilvl w:val="0"/>
          <w:numId w:val="4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5C2A42" w14:textId="38D9CB77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5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15CDFAE0" w14:textId="77777777" w:rsidR="006810BF" w:rsidRPr="00B249A4" w:rsidRDefault="006810BF">
      <w:pPr>
        <w:numPr>
          <w:ilvl w:val="0"/>
          <w:numId w:val="4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A1E0F23" w14:textId="77777777" w:rsidR="006810BF" w:rsidRPr="00B249A4" w:rsidRDefault="006810BF">
      <w:pPr>
        <w:numPr>
          <w:ilvl w:val="0"/>
          <w:numId w:val="4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41112F0" w14:textId="731757A5" w:rsidR="00805DAA" w:rsidRPr="00BA65B4" w:rsidRDefault="006810BF">
      <w:pPr>
        <w:numPr>
          <w:ilvl w:val="0"/>
          <w:numId w:val="4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Báo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kê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EA4D54C" w14:textId="6522C4D0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6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4369DDD7" w14:textId="049B6AB1" w:rsidR="006810BF" w:rsidRPr="00BA65B4" w:rsidRDefault="006810BF">
      <w:pPr>
        <w:numPr>
          <w:ilvl w:val="0"/>
          <w:numId w:val="4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hiệu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suất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lớp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biểu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5261685" w14:textId="77777777" w:rsidR="00805DAA" w:rsidRPr="00BA65B4" w:rsidRDefault="00805DAA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6" w:name="_Toc185245505"/>
      <w:r w:rsidRPr="00BA65B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UC-T3: Monitor Student Performance</w:t>
      </w:r>
      <w:bookmarkEnd w:id="16"/>
    </w:p>
    <w:p w14:paraId="3A7F261B" w14:textId="6F3F681C" w:rsidR="00BA65B4" w:rsidRDefault="00BA65B4" w:rsidP="00BA65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9EA7D" wp14:editId="33F6AFD6">
            <wp:extent cx="5732145" cy="1117600"/>
            <wp:effectExtent l="0" t="0" r="1905" b="6350"/>
            <wp:docPr id="1659232570" name="Picture 8" descr="A diagram of a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2570" name="Picture 8" descr="A diagram of a plan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C81" w14:textId="77777777" w:rsidR="00BA65B4" w:rsidRPr="00BA65B4" w:rsidRDefault="00BA65B4" w:rsidP="00BA65B4">
      <w:pPr>
        <w:rPr>
          <w:lang w:val="en-US"/>
        </w:rPr>
      </w:pPr>
    </w:p>
    <w:p w14:paraId="013AD239" w14:textId="566CC153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1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489F8962" w14:textId="77777777" w:rsidR="00805DAA" w:rsidRPr="00B249A4" w:rsidRDefault="00805DAA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kê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xu </w:t>
      </w:r>
      <w:proofErr w:type="spellStart"/>
      <w:r w:rsidRPr="00B249A4">
        <w:rPr>
          <w:i/>
          <w:color w:val="000000" w:themeColor="text1"/>
          <w:lang w:val="en-US"/>
        </w:rPr>
        <w:t>hướng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D18D67F" w14:textId="5A04BC58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2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0CE96BFB" w14:textId="41275B9F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2.1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71E0253E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F01AA0B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sau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3DE53ED7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Hiệu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suất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lớp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EA88597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Tiến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độ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: Thông tin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219B045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kê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Tỷ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đúng</w:t>
      </w:r>
      <w:proofErr w:type="spellEnd"/>
      <w:r w:rsidRPr="00B249A4">
        <w:rPr>
          <w:i/>
          <w:color w:val="000000" w:themeColor="text1"/>
          <w:lang w:val="en-US"/>
        </w:rPr>
        <w:t>/</w:t>
      </w:r>
      <w:proofErr w:type="spellStart"/>
      <w:r w:rsidRPr="00B249A4">
        <w:rPr>
          <w:i/>
          <w:color w:val="000000" w:themeColor="text1"/>
          <w:lang w:val="en-US"/>
        </w:rPr>
        <w:t>sai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bổ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E8C2CAB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lastRenderedPageBreak/>
        <w:t xml:space="preserve">Xu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hướng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cải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kê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29A81A7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4C6C9BF0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DA72FD5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1E302EE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nâng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CF42460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D244E64" w14:textId="04D2A1C5" w:rsidR="00805DAA" w:rsidRPr="00B249A4" w:rsidRDefault="00AB24B4" w:rsidP="00704431">
      <w:pPr>
        <w:spacing w:line="480" w:lineRule="auto"/>
        <w:ind w:left="360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2.2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04E0322A" w14:textId="77777777" w:rsidR="00805DAA" w:rsidRPr="00B249A4" w:rsidRDefault="00805DAA">
      <w:pPr>
        <w:numPr>
          <w:ilvl w:val="0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Xuất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(A1)</w:t>
      </w:r>
      <w:r w:rsidRPr="00B249A4">
        <w:rPr>
          <w:i/>
          <w:color w:val="000000" w:themeColor="text1"/>
          <w:lang w:val="en-US"/>
        </w:rPr>
        <w:t>:</w:t>
      </w:r>
    </w:p>
    <w:p w14:paraId="27F134F3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"</w:t>
      </w:r>
      <w:proofErr w:type="spellStart"/>
      <w:r w:rsidRPr="00B249A4">
        <w:rPr>
          <w:i/>
          <w:color w:val="000000" w:themeColor="text1"/>
          <w:lang w:val="en-US"/>
        </w:rPr>
        <w:t>Xuất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>".</w:t>
      </w:r>
    </w:p>
    <w:p w14:paraId="6B8910E3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tệp</w:t>
      </w:r>
      <w:proofErr w:type="spellEnd"/>
      <w:r w:rsidRPr="00B249A4">
        <w:rPr>
          <w:i/>
          <w:color w:val="000000" w:themeColor="text1"/>
          <w:lang w:val="en-US"/>
        </w:rPr>
        <w:t xml:space="preserve"> ở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dạng</w:t>
      </w:r>
      <w:proofErr w:type="spellEnd"/>
      <w:r w:rsidRPr="00B249A4">
        <w:rPr>
          <w:i/>
          <w:color w:val="000000" w:themeColor="text1"/>
          <w:lang w:val="en-US"/>
        </w:rPr>
        <w:t xml:space="preserve"> PDF/Excel.</w:t>
      </w:r>
    </w:p>
    <w:p w14:paraId="0459C0AA" w14:textId="77777777" w:rsidR="00805DAA" w:rsidRPr="00B249A4" w:rsidRDefault="00805DAA">
      <w:pPr>
        <w:numPr>
          <w:ilvl w:val="0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Lên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lịch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(A2)</w:t>
      </w:r>
      <w:r w:rsidRPr="00B249A4">
        <w:rPr>
          <w:i/>
          <w:color w:val="000000" w:themeColor="text1"/>
          <w:lang w:val="en-US"/>
        </w:rPr>
        <w:t>:</w:t>
      </w:r>
    </w:p>
    <w:p w14:paraId="0240F854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lịch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kỳ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1835555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qua email.</w:t>
      </w:r>
    </w:p>
    <w:p w14:paraId="766D54CD" w14:textId="77777777" w:rsidR="00805DAA" w:rsidRPr="00B249A4" w:rsidRDefault="00805DAA">
      <w:pPr>
        <w:numPr>
          <w:ilvl w:val="0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Chia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sẻ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thông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tin (A3)</w:t>
      </w:r>
      <w:r w:rsidRPr="00B249A4">
        <w:rPr>
          <w:i/>
          <w:color w:val="000000" w:themeColor="text1"/>
          <w:lang w:val="en-US"/>
        </w:rPr>
        <w:t>:</w:t>
      </w:r>
    </w:p>
    <w:p w14:paraId="5B5B32C8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nghiệp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huynh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4B81BAA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API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qua email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3FE0A21B" w14:textId="276ED1CA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3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27B7B66F" w14:textId="77777777" w:rsidR="00805DAA" w:rsidRPr="00B249A4" w:rsidRDefault="00805DAA">
      <w:pPr>
        <w:numPr>
          <w:ilvl w:val="0"/>
          <w:numId w:val="5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đảm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tuân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chuẩn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riêng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tư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C9CB3A8" w14:textId="7B47BEA4" w:rsidR="00805DAA" w:rsidRPr="00BA65B4" w:rsidRDefault="00805DAA">
      <w:pPr>
        <w:numPr>
          <w:ilvl w:val="0"/>
          <w:numId w:val="5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2A520E7" w14:textId="144FC7E7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4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23EC14E9" w14:textId="77777777" w:rsidR="00805DAA" w:rsidRPr="00B249A4" w:rsidRDefault="00805DAA">
      <w:pPr>
        <w:numPr>
          <w:ilvl w:val="0"/>
          <w:numId w:val="5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2EB0410" w14:textId="77777777" w:rsidR="00805DAA" w:rsidRPr="00B249A4" w:rsidRDefault="00805DAA">
      <w:pPr>
        <w:numPr>
          <w:ilvl w:val="0"/>
          <w:numId w:val="5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BEB5AB0" w14:textId="522E6861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lastRenderedPageBreak/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5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7F02CA35" w14:textId="77777777" w:rsidR="00805DAA" w:rsidRPr="00B249A4" w:rsidRDefault="00805DAA">
      <w:pPr>
        <w:numPr>
          <w:ilvl w:val="0"/>
          <w:numId w:val="5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Báo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trữ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9143CE8" w14:textId="77777777" w:rsidR="00805DAA" w:rsidRPr="00B249A4" w:rsidRDefault="00805DAA">
      <w:pPr>
        <w:numPr>
          <w:ilvl w:val="0"/>
          <w:numId w:val="5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Kế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khai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8714842" w14:textId="77777777" w:rsidR="00805DAA" w:rsidRPr="00B249A4" w:rsidRDefault="00805DAA">
      <w:pPr>
        <w:numPr>
          <w:ilvl w:val="0"/>
          <w:numId w:val="5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607CBA2" w14:textId="69A6C500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6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341BEAA2" w14:textId="77777777" w:rsidR="00805DAA" w:rsidRPr="00B249A4" w:rsidRDefault="00805DAA">
      <w:pPr>
        <w:numPr>
          <w:ilvl w:val="0"/>
          <w:numId w:val="5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nâng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nâng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như</w:t>
      </w:r>
      <w:proofErr w:type="spellEnd"/>
      <w:r w:rsidRPr="00B249A4">
        <w:rPr>
          <w:i/>
          <w:color w:val="000000" w:themeColor="text1"/>
          <w:lang w:val="en-US"/>
        </w:rPr>
        <w:t xml:space="preserve"> so </w:t>
      </w:r>
      <w:proofErr w:type="spellStart"/>
      <w:r w:rsidRPr="00B249A4">
        <w:rPr>
          <w:i/>
          <w:color w:val="000000" w:themeColor="text1"/>
          <w:lang w:val="en-US"/>
        </w:rPr>
        <w:t>sánh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giữa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đoán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tương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lai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E050818" w14:textId="77777777" w:rsidR="00805DAA" w:rsidRPr="00B249A4" w:rsidRDefault="00805DAA">
      <w:pPr>
        <w:numPr>
          <w:ilvl w:val="0"/>
          <w:numId w:val="5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Hỗ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trợ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AI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AI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DE39FAA" w14:textId="674CB64F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7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Mối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quan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</w:p>
    <w:p w14:paraId="1070F914" w14:textId="77777777" w:rsidR="00805DAA" w:rsidRPr="00B249A4" w:rsidRDefault="00805DAA">
      <w:pPr>
        <w:numPr>
          <w:ilvl w:val="0"/>
          <w:numId w:val="60"/>
        </w:num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Bao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gồm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(Includes)</w:t>
      </w:r>
    </w:p>
    <w:p w14:paraId="59103035" w14:textId="77777777" w:rsidR="00805DAA" w:rsidRPr="00B249A4" w:rsidRDefault="00805DAA">
      <w:pPr>
        <w:numPr>
          <w:ilvl w:val="0"/>
          <w:numId w:val="5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Quản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lý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câu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việc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D164714" w14:textId="77777777" w:rsidR="00805DAA" w:rsidRPr="00B249A4" w:rsidRDefault="00805DAA">
      <w:pPr>
        <w:numPr>
          <w:ilvl w:val="0"/>
          <w:numId w:val="5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Áp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dụng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tiêu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chí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AB1C4B3" w14:textId="77777777" w:rsidR="00805DAA" w:rsidRPr="00B249A4" w:rsidRDefault="00805DAA">
      <w:pPr>
        <w:numPr>
          <w:ilvl w:val="0"/>
          <w:numId w:val="5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Là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0D3D939" w14:textId="77777777" w:rsidR="00805DAA" w:rsidRPr="00B249A4" w:rsidRDefault="00805DAA">
      <w:pPr>
        <w:numPr>
          <w:ilvl w:val="0"/>
          <w:numId w:val="60"/>
        </w:num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(Extends)</w:t>
      </w:r>
    </w:p>
    <w:p w14:paraId="6A414382" w14:textId="77777777" w:rsidR="00805DAA" w:rsidRPr="00B249A4" w:rsidRDefault="00805DAA">
      <w:pPr>
        <w:numPr>
          <w:ilvl w:val="0"/>
          <w:numId w:val="5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Cài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đặt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nâng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4C7D054" w14:textId="77777777" w:rsidR="00805DAA" w:rsidRPr="00B249A4" w:rsidRDefault="00805DAA">
      <w:pPr>
        <w:numPr>
          <w:ilvl w:val="0"/>
          <w:numId w:val="5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Xử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lý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hàng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loạt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việc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372664E" w14:textId="3B0ABA0F" w:rsidR="00805DAA" w:rsidRPr="00BA65B4" w:rsidRDefault="00805DAA">
      <w:pPr>
        <w:numPr>
          <w:ilvl w:val="0"/>
          <w:numId w:val="5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Báo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tùy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6CB8213" w14:textId="25B84B76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8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Ràng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buộc</w:t>
      </w:r>
      <w:proofErr w:type="spellEnd"/>
    </w:p>
    <w:p w14:paraId="6849CE2B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Đảm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bảo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toàn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vẹn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của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2773B75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Hạn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chót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hạn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330F0A9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lượng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nội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dung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đảm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hữu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78D78A8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Quyền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riêng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tư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dữ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ý.</w:t>
      </w:r>
    </w:p>
    <w:p w14:paraId="4AB43AAB" w14:textId="0D17438A" w:rsidR="006810BF" w:rsidRPr="00BA65B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lastRenderedPageBreak/>
        <w:t>Giới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hạn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nguyên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3069DDB" w14:textId="10E19976" w:rsidR="004A367E" w:rsidRPr="007061A6" w:rsidRDefault="004A367E" w:rsidP="00704431">
      <w:pPr>
        <w:pStyle w:val="Heading2"/>
        <w:spacing w:line="480" w:lineRule="auto"/>
        <w:rPr>
          <w:rFonts w:ascii="Times New Roman" w:hAnsi="Times New Roman"/>
          <w:i/>
          <w:color w:val="00B0F0"/>
          <w:sz w:val="30"/>
          <w:szCs w:val="30"/>
          <w:lang w:val="en-GB"/>
        </w:rPr>
      </w:pPr>
      <w:bookmarkStart w:id="17" w:name="_Toc185245506"/>
      <w:r w:rsidRPr="00BA65B4">
        <w:rPr>
          <w:rFonts w:ascii="Times New Roman" w:hAnsi="Times New Roman"/>
          <w:i/>
          <w:color w:val="00B0F0"/>
          <w:sz w:val="30"/>
          <w:szCs w:val="30"/>
        </w:rPr>
        <w:t>UC-A1: Manage User Accounts</w:t>
      </w:r>
      <w:bookmarkEnd w:id="17"/>
    </w:p>
    <w:p w14:paraId="2D340083" w14:textId="52AA16E2" w:rsidR="004A367E" w:rsidRPr="004A367E" w:rsidRDefault="004A367E" w:rsidP="00704431">
      <w:p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Use case </w:t>
      </w:r>
      <w:proofErr w:type="spellStart"/>
      <w:r w:rsidRPr="004A367E">
        <w:rPr>
          <w:i/>
          <w:iCs/>
          <w:lang w:val="en-US"/>
        </w:rPr>
        <w:t>này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phép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, bao </w:t>
      </w:r>
      <w:proofErr w:type="spellStart"/>
      <w:r w:rsidRPr="004A367E">
        <w:rPr>
          <w:i/>
          <w:iCs/>
          <w:lang w:val="en-US"/>
        </w:rPr>
        <w:t>gồm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việc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gán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đặt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khẩu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và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3F047296" w14:textId="4E6D484F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3.9.1</w:t>
      </w:r>
      <w:r w:rsidRPr="004A367E">
        <w:rPr>
          <w:b/>
          <w:bCs/>
          <w:i/>
          <w:iCs/>
          <w:lang w:val="en-US"/>
        </w:rPr>
        <w:t xml:space="preserve">. </w:t>
      </w:r>
      <w:proofErr w:type="spellStart"/>
      <w:r w:rsidRPr="004A367E">
        <w:rPr>
          <w:b/>
          <w:bCs/>
          <w:i/>
          <w:iCs/>
          <w:lang w:val="en-US"/>
        </w:rPr>
        <w:t>Luồng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sự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kiện</w:t>
      </w:r>
      <w:proofErr w:type="spellEnd"/>
    </w:p>
    <w:p w14:paraId="28ACCBE5" w14:textId="78C65F8B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3.9.2</w:t>
      </w:r>
      <w:r w:rsidRPr="004A367E">
        <w:rPr>
          <w:b/>
          <w:bCs/>
          <w:i/>
          <w:iCs/>
          <w:lang w:val="en-US"/>
        </w:rPr>
        <w:t xml:space="preserve">.1 </w:t>
      </w:r>
      <w:proofErr w:type="spellStart"/>
      <w:r w:rsidRPr="004A367E">
        <w:rPr>
          <w:b/>
          <w:bCs/>
          <w:i/>
          <w:iCs/>
          <w:lang w:val="en-US"/>
        </w:rPr>
        <w:t>Luồng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chính</w:t>
      </w:r>
      <w:proofErr w:type="spellEnd"/>
    </w:p>
    <w:p w14:paraId="0816DD26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truy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trang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702E9CD2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hiển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danh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sách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với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bộ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lọc</w:t>
      </w:r>
      <w:proofErr w:type="spellEnd"/>
      <w:r w:rsidRPr="004A367E">
        <w:rPr>
          <w:i/>
          <w:iCs/>
          <w:lang w:val="en-US"/>
        </w:rPr>
        <w:t>:</w:t>
      </w:r>
    </w:p>
    <w:p w14:paraId="47430FF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Loại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vai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Giáo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học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sinh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>.</w:t>
      </w:r>
    </w:p>
    <w:p w14:paraId="72C82AF4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Trạng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tài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Hoạt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bị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vô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hóa</w:t>
      </w:r>
      <w:proofErr w:type="spellEnd"/>
      <w:r w:rsidRPr="004A367E">
        <w:rPr>
          <w:i/>
          <w:iCs/>
          <w:lang w:val="en-US"/>
        </w:rPr>
        <w:t>.</w:t>
      </w:r>
    </w:p>
    <w:p w14:paraId="0424C3A3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Mức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độ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hoạt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Lần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đăng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nhất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tần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suất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sử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dụng</w:t>
      </w:r>
      <w:proofErr w:type="spellEnd"/>
      <w:r w:rsidRPr="004A367E">
        <w:rPr>
          <w:i/>
          <w:iCs/>
          <w:lang w:val="en-US"/>
        </w:rPr>
        <w:t>.</w:t>
      </w:r>
    </w:p>
    <w:p w14:paraId="1171F46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Ngày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đăng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ký</w:t>
      </w:r>
      <w:proofErr w:type="spellEnd"/>
      <w:r w:rsidRPr="004A367E">
        <w:rPr>
          <w:i/>
          <w:iCs/>
          <w:lang w:val="en-US"/>
        </w:rPr>
        <w:t>.</w:t>
      </w:r>
    </w:p>
    <w:p w14:paraId="5BB998A9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thực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tác</w:t>
      </w:r>
      <w:proofErr w:type="spellEnd"/>
      <w:r w:rsidRPr="004A367E">
        <w:rPr>
          <w:i/>
          <w:iCs/>
          <w:lang w:val="en-US"/>
        </w:rPr>
        <w:t>:</w:t>
      </w:r>
    </w:p>
    <w:p w14:paraId="7A2280A7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Tạo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mới</w:t>
      </w:r>
      <w:proofErr w:type="spellEnd"/>
      <w:r w:rsidRPr="004A367E">
        <w:rPr>
          <w:i/>
          <w:iCs/>
          <w:lang w:val="en-US"/>
        </w:rPr>
        <w:t>.</w:t>
      </w:r>
    </w:p>
    <w:p w14:paraId="18AE9123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Thay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>.</w:t>
      </w:r>
    </w:p>
    <w:p w14:paraId="7C02B8F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Đặt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khẩu</w:t>
      </w:r>
      <w:proofErr w:type="spellEnd"/>
      <w:r w:rsidRPr="004A367E">
        <w:rPr>
          <w:i/>
          <w:iCs/>
          <w:lang w:val="en-US"/>
        </w:rPr>
        <w:t>.</w:t>
      </w:r>
    </w:p>
    <w:p w14:paraId="0F7EBFFD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Kích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hoặc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vô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hóa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0C9801E3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cả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vào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ký</w:t>
      </w:r>
      <w:proofErr w:type="spellEnd"/>
      <w:r w:rsidRPr="004A367E">
        <w:rPr>
          <w:i/>
          <w:iCs/>
          <w:lang w:val="en-US"/>
        </w:rPr>
        <w:t>.</w:t>
      </w:r>
    </w:p>
    <w:p w14:paraId="3E8D250D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>.</w:t>
      </w:r>
    </w:p>
    <w:p w14:paraId="47D3376B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b/>
          <w:bCs/>
          <w:i/>
          <w:iCs/>
          <w:lang w:val="en-US"/>
        </w:rPr>
      </w:pPr>
      <w:r w:rsidRPr="004A367E">
        <w:rPr>
          <w:b/>
          <w:bCs/>
          <w:i/>
          <w:iCs/>
          <w:lang w:val="en-US"/>
        </w:rPr>
        <w:t xml:space="preserve">2.2 </w:t>
      </w:r>
      <w:proofErr w:type="spellStart"/>
      <w:r w:rsidRPr="004A367E">
        <w:rPr>
          <w:b/>
          <w:bCs/>
          <w:i/>
          <w:iCs/>
          <w:lang w:val="en-US"/>
        </w:rPr>
        <w:t>Luồng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thay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thế</w:t>
      </w:r>
      <w:proofErr w:type="spellEnd"/>
    </w:p>
    <w:p w14:paraId="0D01D998" w14:textId="77777777" w:rsidR="004A367E" w:rsidRPr="004A367E" w:rsidRDefault="004A367E">
      <w:pPr>
        <w:numPr>
          <w:ilvl w:val="0"/>
          <w:numId w:val="62"/>
        </w:numPr>
        <w:spacing w:line="480" w:lineRule="auto"/>
        <w:rPr>
          <w:i/>
          <w:iCs/>
          <w:lang w:val="en-US"/>
        </w:rPr>
      </w:pPr>
      <w:r w:rsidRPr="004A367E">
        <w:rPr>
          <w:b/>
          <w:bCs/>
          <w:i/>
          <w:iCs/>
          <w:lang w:val="en-US"/>
        </w:rPr>
        <w:t xml:space="preserve">Quản </w:t>
      </w:r>
      <w:proofErr w:type="spellStart"/>
      <w:r w:rsidRPr="004A367E">
        <w:rPr>
          <w:b/>
          <w:bCs/>
          <w:i/>
          <w:iCs/>
          <w:lang w:val="en-US"/>
        </w:rPr>
        <w:t>lý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nhiều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tài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khoản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cùng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lúc</w:t>
      </w:r>
      <w:proofErr w:type="spellEnd"/>
      <w:r w:rsidRPr="004A367E">
        <w:rPr>
          <w:b/>
          <w:bCs/>
          <w:i/>
          <w:iCs/>
          <w:lang w:val="en-US"/>
        </w:rPr>
        <w:t xml:space="preserve"> (A1)</w:t>
      </w:r>
    </w:p>
    <w:p w14:paraId="1B0547E8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chọn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nhiều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>.</w:t>
      </w:r>
    </w:p>
    <w:p w14:paraId="34A43EC9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Áp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dụng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hành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hàng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loạt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như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vô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hóa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hoặc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>.</w:t>
      </w:r>
    </w:p>
    <w:p w14:paraId="1C098501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Xác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>.</w:t>
      </w:r>
    </w:p>
    <w:p w14:paraId="344044FD" w14:textId="77777777" w:rsidR="004A367E" w:rsidRPr="004A367E" w:rsidRDefault="004A367E">
      <w:pPr>
        <w:numPr>
          <w:ilvl w:val="0"/>
          <w:numId w:val="62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lastRenderedPageBreak/>
        <w:t>Gán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vai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trò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người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dùng</w:t>
      </w:r>
      <w:proofErr w:type="spellEnd"/>
      <w:r w:rsidRPr="004A367E">
        <w:rPr>
          <w:b/>
          <w:bCs/>
          <w:i/>
          <w:iCs/>
          <w:lang w:val="en-US"/>
        </w:rPr>
        <w:t xml:space="preserve"> (A2)</w:t>
      </w:r>
    </w:p>
    <w:p w14:paraId="20A37EA5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xem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xét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yêu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cầu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>.</w:t>
      </w:r>
    </w:p>
    <w:p w14:paraId="3B3E468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Xác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minh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tiêu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chí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hoặc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bằng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chứng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thiết</w:t>
      </w:r>
      <w:proofErr w:type="spellEnd"/>
      <w:r w:rsidRPr="004A367E">
        <w:rPr>
          <w:i/>
          <w:iCs/>
          <w:lang w:val="en-US"/>
        </w:rPr>
        <w:t>.</w:t>
      </w:r>
    </w:p>
    <w:p w14:paraId="11996502" w14:textId="0EBB7EF1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quyền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truy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tương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ứng</w:t>
      </w:r>
      <w:proofErr w:type="spellEnd"/>
      <w:r w:rsidRPr="004A367E">
        <w:rPr>
          <w:i/>
          <w:iCs/>
          <w:lang w:val="en-US"/>
        </w:rPr>
        <w:t>.</w:t>
      </w:r>
    </w:p>
    <w:p w14:paraId="44C4B865" w14:textId="24576527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3. </w:t>
      </w:r>
      <w:proofErr w:type="spellStart"/>
      <w:r w:rsidRPr="004A367E">
        <w:rPr>
          <w:b/>
          <w:bCs/>
          <w:i/>
          <w:iCs/>
          <w:lang w:val="en-US"/>
        </w:rPr>
        <w:t>Yêu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cầu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đặc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biệt</w:t>
      </w:r>
      <w:proofErr w:type="spellEnd"/>
    </w:p>
    <w:p w14:paraId="49E2DD26" w14:textId="77777777" w:rsidR="004A367E" w:rsidRPr="004A367E" w:rsidRDefault="004A367E">
      <w:pPr>
        <w:numPr>
          <w:ilvl w:val="0"/>
          <w:numId w:val="63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Tất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cả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phải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để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kiểm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sau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này</w:t>
      </w:r>
      <w:proofErr w:type="spellEnd"/>
      <w:r w:rsidRPr="004A367E">
        <w:rPr>
          <w:i/>
          <w:iCs/>
          <w:lang w:val="en-US"/>
        </w:rPr>
        <w:t>.</w:t>
      </w:r>
    </w:p>
    <w:p w14:paraId="12EF6516" w14:textId="3728D445" w:rsidR="004A367E" w:rsidRPr="004A367E" w:rsidRDefault="004A367E">
      <w:pPr>
        <w:numPr>
          <w:ilvl w:val="0"/>
          <w:numId w:val="63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Thông </w:t>
      </w:r>
      <w:proofErr w:type="spellStart"/>
      <w:r w:rsidRPr="004A367E">
        <w:rPr>
          <w:i/>
          <w:iCs/>
          <w:lang w:val="en-US"/>
        </w:rPr>
        <w:t>báo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phải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gửi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đến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sau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0505A994" w14:textId="47D059B7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4. </w:t>
      </w:r>
      <w:proofErr w:type="spellStart"/>
      <w:r w:rsidRPr="004A367E">
        <w:rPr>
          <w:b/>
          <w:bCs/>
          <w:i/>
          <w:iCs/>
          <w:lang w:val="en-US"/>
        </w:rPr>
        <w:t>Trạng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hệ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thống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trước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thực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hiện</w:t>
      </w:r>
      <w:proofErr w:type="spellEnd"/>
    </w:p>
    <w:p w14:paraId="5ACEA526" w14:textId="162776C4" w:rsidR="004A367E" w:rsidRPr="004A367E" w:rsidRDefault="004A367E">
      <w:pPr>
        <w:numPr>
          <w:ilvl w:val="0"/>
          <w:numId w:val="64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đã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đăng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và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có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quyền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44A29B4A" w14:textId="1F0EA570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5. </w:t>
      </w:r>
      <w:proofErr w:type="spellStart"/>
      <w:r w:rsidRPr="004A367E">
        <w:rPr>
          <w:b/>
          <w:bCs/>
          <w:i/>
          <w:iCs/>
          <w:lang w:val="en-US"/>
        </w:rPr>
        <w:t>Trạng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hệ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thống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sau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thực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hiện</w:t>
      </w:r>
      <w:proofErr w:type="spellEnd"/>
    </w:p>
    <w:p w14:paraId="2D2C42B8" w14:textId="77777777" w:rsidR="004A367E" w:rsidRPr="004A367E" w:rsidRDefault="004A367E">
      <w:pPr>
        <w:numPr>
          <w:ilvl w:val="0"/>
          <w:numId w:val="65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>.</w:t>
      </w:r>
    </w:p>
    <w:p w14:paraId="160868B5" w14:textId="77777777" w:rsidR="004A367E" w:rsidRPr="004A367E" w:rsidRDefault="004A367E">
      <w:pPr>
        <w:numPr>
          <w:ilvl w:val="0"/>
          <w:numId w:val="65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Nhật </w:t>
      </w:r>
      <w:proofErr w:type="spellStart"/>
      <w:r w:rsidRPr="004A367E">
        <w:rPr>
          <w:i/>
          <w:iCs/>
          <w:lang w:val="en-US"/>
        </w:rPr>
        <w:t>ký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hành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>.</w:t>
      </w:r>
    </w:p>
    <w:p w14:paraId="7F3A8A52" w14:textId="03B9B613" w:rsidR="004A367E" w:rsidRPr="004A367E" w:rsidRDefault="004A367E">
      <w:pPr>
        <w:numPr>
          <w:ilvl w:val="0"/>
          <w:numId w:val="65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thông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về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>.</w:t>
      </w:r>
    </w:p>
    <w:p w14:paraId="03D96A7F" w14:textId="0FED7901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6. </w:t>
      </w:r>
      <w:proofErr w:type="spellStart"/>
      <w:r w:rsidRPr="004A367E">
        <w:rPr>
          <w:b/>
          <w:bCs/>
          <w:i/>
          <w:iCs/>
          <w:lang w:val="en-US"/>
        </w:rPr>
        <w:t>Điểm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mở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rộng</w:t>
      </w:r>
      <w:proofErr w:type="spellEnd"/>
    </w:p>
    <w:p w14:paraId="46D7439B" w14:textId="77777777" w:rsidR="004A367E" w:rsidRPr="004A367E" w:rsidRDefault="004A367E">
      <w:pPr>
        <w:numPr>
          <w:ilvl w:val="0"/>
          <w:numId w:val="66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Hỗ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trợ</w:t>
      </w:r>
      <w:proofErr w:type="spellEnd"/>
      <w:r w:rsidRPr="004A367E">
        <w:rPr>
          <w:b/>
          <w:bCs/>
          <w:i/>
          <w:iCs/>
          <w:lang w:val="en-US"/>
        </w:rPr>
        <w:t xml:space="preserve"> AI</w:t>
      </w:r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Tự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có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thường</w:t>
      </w:r>
      <w:proofErr w:type="spellEnd"/>
      <w:r w:rsidRPr="004A367E">
        <w:rPr>
          <w:i/>
          <w:iCs/>
          <w:lang w:val="en-US"/>
        </w:rPr>
        <w:t>.</w:t>
      </w:r>
    </w:p>
    <w:p w14:paraId="5C74ED65" w14:textId="1C7C9F9E" w:rsidR="004A367E" w:rsidRPr="004A367E" w:rsidRDefault="004A367E">
      <w:pPr>
        <w:numPr>
          <w:ilvl w:val="0"/>
          <w:numId w:val="66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Phân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tích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vai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trò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người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kê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số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lượng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theo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>.</w:t>
      </w:r>
    </w:p>
    <w:p w14:paraId="0CC427E4" w14:textId="2447E180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7. </w:t>
      </w:r>
      <w:proofErr w:type="spellStart"/>
      <w:r w:rsidRPr="004A367E">
        <w:rPr>
          <w:b/>
          <w:bCs/>
          <w:i/>
          <w:iCs/>
          <w:lang w:val="en-US"/>
        </w:rPr>
        <w:t>Ràng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buộc</w:t>
      </w:r>
      <w:proofErr w:type="spellEnd"/>
    </w:p>
    <w:p w14:paraId="5C3B1464" w14:textId="77777777" w:rsidR="004A367E" w:rsidRPr="004A367E" w:rsidRDefault="004A367E">
      <w:pPr>
        <w:numPr>
          <w:ilvl w:val="0"/>
          <w:numId w:val="67"/>
        </w:numPr>
        <w:spacing w:line="480" w:lineRule="auto"/>
        <w:rPr>
          <w:i/>
          <w:iCs/>
          <w:lang w:val="en-US"/>
        </w:rPr>
      </w:pPr>
      <w:r w:rsidRPr="004A367E">
        <w:rPr>
          <w:b/>
          <w:bCs/>
          <w:i/>
          <w:iCs/>
          <w:lang w:val="en-US"/>
        </w:rPr>
        <w:t xml:space="preserve">Tuân </w:t>
      </w:r>
      <w:proofErr w:type="spellStart"/>
      <w:r w:rsidRPr="004A367E">
        <w:rPr>
          <w:b/>
          <w:bCs/>
          <w:i/>
          <w:iCs/>
          <w:lang w:val="en-US"/>
        </w:rPr>
        <w:t>thủ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các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giao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thức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bảo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mật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Chỉ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cấp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phép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mới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thực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này</w:t>
      </w:r>
      <w:proofErr w:type="spellEnd"/>
      <w:r w:rsidRPr="004A367E">
        <w:rPr>
          <w:i/>
          <w:iCs/>
          <w:lang w:val="en-US"/>
        </w:rPr>
        <w:t>.</w:t>
      </w:r>
    </w:p>
    <w:p w14:paraId="618A33DE" w14:textId="77777777" w:rsidR="004A367E" w:rsidRPr="004A367E" w:rsidRDefault="004A367E">
      <w:pPr>
        <w:numPr>
          <w:ilvl w:val="0"/>
          <w:numId w:val="67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Đồng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bộ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cơ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sở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dữ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liệu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Cần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đảm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bảo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đồng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bộ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giữa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>.</w:t>
      </w:r>
    </w:p>
    <w:p w14:paraId="0A91C5AA" w14:textId="77777777" w:rsidR="00704431" w:rsidRPr="00704431" w:rsidRDefault="00704431" w:rsidP="00704431">
      <w:pPr>
        <w:pStyle w:val="Heading2"/>
        <w:spacing w:line="480" w:lineRule="auto"/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</w:pPr>
      <w:bookmarkStart w:id="18" w:name="_Toc185245507"/>
      <w:r w:rsidRPr="00704431"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  <w:t>UC-A2: System Configuration</w:t>
      </w:r>
      <w:bookmarkEnd w:id="18"/>
    </w:p>
    <w:p w14:paraId="1558C581" w14:textId="4C7DA035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1. </w:t>
      </w:r>
      <w:proofErr w:type="spellStart"/>
      <w:r w:rsidRPr="00704431">
        <w:rPr>
          <w:b/>
          <w:bCs/>
          <w:i/>
          <w:iCs/>
          <w:lang w:val="en-US"/>
        </w:rPr>
        <w:t>Tóm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tắt</w:t>
      </w:r>
      <w:proofErr w:type="spellEnd"/>
    </w:p>
    <w:p w14:paraId="00665562" w14:textId="74043A80" w:rsidR="00704431" w:rsidRPr="00704431" w:rsidRDefault="00704431" w:rsidP="00704431">
      <w:p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Use case </w:t>
      </w:r>
      <w:proofErr w:type="spellStart"/>
      <w:r w:rsidRPr="00704431">
        <w:rPr>
          <w:i/>
          <w:iCs/>
          <w:lang w:val="en-US"/>
        </w:rPr>
        <w:t>này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phép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, bao </w:t>
      </w:r>
      <w:proofErr w:type="spellStart"/>
      <w:r w:rsidRPr="00704431">
        <w:rPr>
          <w:i/>
          <w:iCs/>
          <w:lang w:val="en-US"/>
        </w:rPr>
        <w:t>gồm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mật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hiệu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lastRenderedPageBreak/>
        <w:t>suất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tích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hợp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với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thứ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ba</w:t>
      </w:r>
      <w:proofErr w:type="spellEnd"/>
      <w:r w:rsidRPr="00704431">
        <w:rPr>
          <w:i/>
          <w:iCs/>
          <w:lang w:val="en-US"/>
        </w:rPr>
        <w:t>.</w:t>
      </w:r>
    </w:p>
    <w:p w14:paraId="70E63670" w14:textId="7E5E1F5E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2.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sự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kiện</w:t>
      </w:r>
      <w:proofErr w:type="spellEnd"/>
    </w:p>
    <w:p w14:paraId="4AC35C7A" w14:textId="77777777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2.1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chính</w:t>
      </w:r>
      <w:proofErr w:type="spellEnd"/>
    </w:p>
    <w:p w14:paraId="43BF8ADD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truy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giao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>.</w:t>
      </w:r>
    </w:p>
    <w:p w14:paraId="263F1242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danh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sách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có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thể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>:</w:t>
      </w:r>
    </w:p>
    <w:p w14:paraId="5CAC3CE0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 xml:space="preserve">Cài </w:t>
      </w:r>
      <w:proofErr w:type="spellStart"/>
      <w:r w:rsidRPr="00B249A4">
        <w:rPr>
          <w:b/>
          <w:bCs/>
          <w:i/>
          <w:iCs/>
          <w:lang w:val="en-US"/>
        </w:rPr>
        <w:t>đặt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bảo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mật</w:t>
      </w:r>
      <w:proofErr w:type="spellEnd"/>
      <w:r w:rsidRPr="00B249A4">
        <w:rPr>
          <w:i/>
          <w:iCs/>
          <w:lang w:val="en-US"/>
        </w:rPr>
        <w:t xml:space="preserve">: </w:t>
      </w:r>
      <w:proofErr w:type="spellStart"/>
      <w:r w:rsidRPr="00B249A4">
        <w:rPr>
          <w:i/>
          <w:iCs/>
          <w:lang w:val="en-US"/>
        </w:rPr>
        <w:t>Mật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khẩu</w:t>
      </w:r>
      <w:proofErr w:type="spellEnd"/>
      <w:r w:rsidRPr="00B249A4">
        <w:rPr>
          <w:i/>
          <w:iCs/>
          <w:lang w:val="en-US"/>
        </w:rPr>
        <w:t xml:space="preserve">, </w:t>
      </w:r>
      <w:proofErr w:type="spellStart"/>
      <w:r w:rsidRPr="00B249A4">
        <w:rPr>
          <w:i/>
          <w:iCs/>
          <w:lang w:val="en-US"/>
        </w:rPr>
        <w:t>giới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hạn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truy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cập</w:t>
      </w:r>
      <w:proofErr w:type="spellEnd"/>
      <w:r w:rsidRPr="00B249A4">
        <w:rPr>
          <w:i/>
          <w:iCs/>
          <w:lang w:val="en-US"/>
        </w:rPr>
        <w:t>.</w:t>
      </w:r>
    </w:p>
    <w:p w14:paraId="56A8417A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B249A4">
        <w:rPr>
          <w:b/>
          <w:bCs/>
          <w:i/>
          <w:iCs/>
          <w:lang w:val="en-US"/>
        </w:rPr>
        <w:t>Ngưỡng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hiệu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suất</w:t>
      </w:r>
      <w:proofErr w:type="spellEnd"/>
      <w:r w:rsidRPr="00B249A4">
        <w:rPr>
          <w:i/>
          <w:iCs/>
          <w:lang w:val="en-US"/>
        </w:rPr>
        <w:t xml:space="preserve">: </w:t>
      </w:r>
      <w:proofErr w:type="spellStart"/>
      <w:r w:rsidRPr="00B249A4">
        <w:rPr>
          <w:i/>
          <w:iCs/>
          <w:lang w:val="en-US"/>
        </w:rPr>
        <w:t>Giới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hạn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tài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nguyên</w:t>
      </w:r>
      <w:proofErr w:type="spellEnd"/>
      <w:r w:rsidRPr="00B249A4">
        <w:rPr>
          <w:i/>
          <w:iCs/>
          <w:lang w:val="en-US"/>
        </w:rPr>
        <w:t xml:space="preserve">, </w:t>
      </w:r>
      <w:proofErr w:type="spellStart"/>
      <w:r w:rsidRPr="00B249A4">
        <w:rPr>
          <w:i/>
          <w:iCs/>
          <w:lang w:val="en-US"/>
        </w:rPr>
        <w:t>thời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gian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phản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hồi</w:t>
      </w:r>
      <w:proofErr w:type="spellEnd"/>
      <w:r w:rsidRPr="00B249A4">
        <w:rPr>
          <w:i/>
          <w:iCs/>
          <w:lang w:val="en-US"/>
        </w:rPr>
        <w:t>.</w:t>
      </w:r>
    </w:p>
    <w:p w14:paraId="0FE4D8F0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 xml:space="preserve">Công </w:t>
      </w:r>
      <w:proofErr w:type="spellStart"/>
      <w:r w:rsidRPr="00B249A4">
        <w:rPr>
          <w:b/>
          <w:bCs/>
          <w:i/>
          <w:iCs/>
          <w:lang w:val="en-US"/>
        </w:rPr>
        <w:t>tắc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tính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năng</w:t>
      </w:r>
      <w:proofErr w:type="spellEnd"/>
      <w:r w:rsidRPr="00B249A4">
        <w:rPr>
          <w:i/>
          <w:iCs/>
          <w:lang w:val="en-US"/>
        </w:rPr>
        <w:t xml:space="preserve">: </w:t>
      </w:r>
      <w:proofErr w:type="spellStart"/>
      <w:r w:rsidRPr="00B249A4">
        <w:rPr>
          <w:i/>
          <w:iCs/>
          <w:lang w:val="en-US"/>
        </w:rPr>
        <w:t>Bật</w:t>
      </w:r>
      <w:proofErr w:type="spellEnd"/>
      <w:r w:rsidRPr="00B249A4">
        <w:rPr>
          <w:i/>
          <w:iCs/>
          <w:lang w:val="en-US"/>
        </w:rPr>
        <w:t>/</w:t>
      </w:r>
      <w:proofErr w:type="spellStart"/>
      <w:r w:rsidRPr="00B249A4">
        <w:rPr>
          <w:i/>
          <w:iCs/>
          <w:lang w:val="en-US"/>
        </w:rPr>
        <w:t>tắt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các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tính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năng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mới</w:t>
      </w:r>
      <w:proofErr w:type="spellEnd"/>
      <w:r w:rsidRPr="00B249A4">
        <w:rPr>
          <w:i/>
          <w:iCs/>
          <w:lang w:val="en-US"/>
        </w:rPr>
        <w:t>.</w:t>
      </w:r>
    </w:p>
    <w:p w14:paraId="59632D14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B249A4">
        <w:rPr>
          <w:b/>
          <w:bCs/>
          <w:i/>
          <w:iCs/>
          <w:lang w:val="en-US"/>
        </w:rPr>
        <w:t>Tích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hợp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bên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thứ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ba</w:t>
      </w:r>
      <w:proofErr w:type="spellEnd"/>
      <w:r w:rsidRPr="00B249A4">
        <w:rPr>
          <w:i/>
          <w:iCs/>
          <w:lang w:val="en-US"/>
        </w:rPr>
        <w:t xml:space="preserve">: API, </w:t>
      </w:r>
      <w:proofErr w:type="spellStart"/>
      <w:r w:rsidRPr="00B249A4">
        <w:rPr>
          <w:i/>
          <w:iCs/>
          <w:lang w:val="en-US"/>
        </w:rPr>
        <w:t>dịch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vụ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đám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mây</w:t>
      </w:r>
      <w:proofErr w:type="spellEnd"/>
      <w:r w:rsidRPr="00B249A4">
        <w:rPr>
          <w:i/>
          <w:iCs/>
          <w:lang w:val="en-US"/>
        </w:rPr>
        <w:t>.</w:t>
      </w:r>
    </w:p>
    <w:p w14:paraId="4CC53374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chỉnh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sửa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mong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muốn</w:t>
      </w:r>
      <w:proofErr w:type="spellEnd"/>
      <w:r w:rsidRPr="00704431">
        <w:rPr>
          <w:i/>
          <w:iCs/>
          <w:lang w:val="en-US"/>
        </w:rPr>
        <w:t>.</w:t>
      </w:r>
    </w:p>
    <w:p w14:paraId="4453C527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tính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hợp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>.</w:t>
      </w:r>
    </w:p>
    <w:p w14:paraId="5CBF451B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khai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hoạt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>.</w:t>
      </w:r>
    </w:p>
    <w:p w14:paraId="30CAF1C7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lại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báo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nếu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cần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thiết</w:t>
      </w:r>
      <w:proofErr w:type="spellEnd"/>
      <w:r w:rsidRPr="00704431">
        <w:rPr>
          <w:i/>
          <w:iCs/>
          <w:lang w:val="en-US"/>
        </w:rPr>
        <w:t>.</w:t>
      </w:r>
    </w:p>
    <w:p w14:paraId="74AA3861" w14:textId="0A77E900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2.2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thay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thế</w:t>
      </w:r>
      <w:proofErr w:type="spellEnd"/>
    </w:p>
    <w:p w14:paraId="4141E051" w14:textId="77777777" w:rsidR="00704431" w:rsidRPr="00704431" w:rsidRDefault="00704431">
      <w:pPr>
        <w:numPr>
          <w:ilvl w:val="0"/>
          <w:numId w:val="70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Cấu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hình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khẩn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cấp</w:t>
      </w:r>
      <w:proofErr w:type="spellEnd"/>
      <w:r w:rsidRPr="00704431">
        <w:rPr>
          <w:b/>
          <w:bCs/>
          <w:i/>
          <w:iCs/>
          <w:lang w:val="en-US"/>
        </w:rPr>
        <w:t xml:space="preserve"> (A1)</w:t>
      </w:r>
    </w:p>
    <w:p w14:paraId="17475FAA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i/>
          <w:iCs/>
          <w:lang w:val="en-US"/>
        </w:rPr>
        <w:t xml:space="preserve">Quản </w:t>
      </w:r>
      <w:proofErr w:type="spellStart"/>
      <w:r w:rsidRPr="00B249A4">
        <w:rPr>
          <w:i/>
          <w:iCs/>
          <w:lang w:val="en-US"/>
        </w:rPr>
        <w:t>trị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chỉnh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sửa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cấu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hình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trong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trường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hợp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sự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cố</w:t>
      </w:r>
      <w:proofErr w:type="spellEnd"/>
      <w:r w:rsidRPr="00B249A4">
        <w:rPr>
          <w:i/>
          <w:iCs/>
          <w:lang w:val="en-US"/>
        </w:rPr>
        <w:t>.</w:t>
      </w:r>
    </w:p>
    <w:p w14:paraId="282DC73D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B249A4">
        <w:rPr>
          <w:i/>
          <w:iCs/>
          <w:lang w:val="en-US"/>
        </w:rPr>
        <w:t>Ưu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đảm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bảo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tính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ổn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định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hệ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thống</w:t>
      </w:r>
      <w:proofErr w:type="spellEnd"/>
      <w:r w:rsidRPr="00B249A4">
        <w:rPr>
          <w:i/>
          <w:iCs/>
          <w:lang w:val="en-US"/>
        </w:rPr>
        <w:t>.</w:t>
      </w:r>
    </w:p>
    <w:p w14:paraId="7F4137C3" w14:textId="77777777" w:rsidR="00704431" w:rsidRPr="00704431" w:rsidRDefault="00704431">
      <w:pPr>
        <w:numPr>
          <w:ilvl w:val="0"/>
          <w:numId w:val="70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Hoàn </w:t>
      </w:r>
      <w:proofErr w:type="spellStart"/>
      <w:r w:rsidRPr="00704431">
        <w:rPr>
          <w:b/>
          <w:bCs/>
          <w:i/>
          <w:iCs/>
          <w:lang w:val="en-US"/>
        </w:rPr>
        <w:t>tác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thay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đổi</w:t>
      </w:r>
      <w:proofErr w:type="spellEnd"/>
      <w:r w:rsidRPr="00704431">
        <w:rPr>
          <w:b/>
          <w:bCs/>
          <w:i/>
          <w:iCs/>
          <w:lang w:val="en-US"/>
        </w:rPr>
        <w:t xml:space="preserve"> (A2)</w:t>
      </w:r>
    </w:p>
    <w:p w14:paraId="0405346C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i/>
          <w:iCs/>
          <w:lang w:val="en-US"/>
        </w:rPr>
        <w:t xml:space="preserve">Quản </w:t>
      </w:r>
      <w:proofErr w:type="spellStart"/>
      <w:r w:rsidRPr="00B249A4">
        <w:rPr>
          <w:i/>
          <w:iCs/>
          <w:lang w:val="en-US"/>
        </w:rPr>
        <w:t>trị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khôi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phục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lại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cấu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hình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trước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đó</w:t>
      </w:r>
      <w:proofErr w:type="spellEnd"/>
      <w:r w:rsidRPr="00B249A4">
        <w:rPr>
          <w:i/>
          <w:iCs/>
          <w:lang w:val="en-US"/>
        </w:rPr>
        <w:t>.</w:t>
      </w:r>
    </w:p>
    <w:p w14:paraId="56B8BB05" w14:textId="77777777" w:rsidR="00704431" w:rsidRPr="00704431" w:rsidRDefault="00704431">
      <w:pPr>
        <w:numPr>
          <w:ilvl w:val="0"/>
          <w:numId w:val="70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Lên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lịch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cập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nhật</w:t>
      </w:r>
      <w:proofErr w:type="spellEnd"/>
      <w:r w:rsidRPr="00704431">
        <w:rPr>
          <w:b/>
          <w:bCs/>
          <w:i/>
          <w:iCs/>
          <w:lang w:val="en-US"/>
        </w:rPr>
        <w:t xml:space="preserve"> (A3)</w:t>
      </w:r>
    </w:p>
    <w:p w14:paraId="07EB99F8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i/>
          <w:iCs/>
          <w:lang w:val="en-US"/>
        </w:rPr>
        <w:t xml:space="preserve">Quản </w:t>
      </w:r>
      <w:proofErr w:type="spellStart"/>
      <w:r w:rsidRPr="00B249A4">
        <w:rPr>
          <w:i/>
          <w:iCs/>
          <w:lang w:val="en-US"/>
        </w:rPr>
        <w:t>trị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thiết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lập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thời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gian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triển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khai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thay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đổi</w:t>
      </w:r>
      <w:proofErr w:type="spellEnd"/>
      <w:r w:rsidRPr="00B249A4">
        <w:rPr>
          <w:i/>
          <w:iCs/>
          <w:lang w:val="en-US"/>
        </w:rPr>
        <w:t>.</w:t>
      </w:r>
    </w:p>
    <w:p w14:paraId="747E68D3" w14:textId="6E156E05" w:rsidR="00704431" w:rsidRPr="00704431" w:rsidRDefault="00704431" w:rsidP="00704431">
      <w:pPr>
        <w:spacing w:line="480" w:lineRule="auto"/>
        <w:rPr>
          <w:i/>
          <w:iCs/>
          <w:lang w:val="en-US"/>
        </w:rPr>
      </w:pPr>
    </w:p>
    <w:p w14:paraId="30886D86" w14:textId="35324D03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3. </w:t>
      </w:r>
      <w:proofErr w:type="spellStart"/>
      <w:r w:rsidRPr="00704431">
        <w:rPr>
          <w:b/>
          <w:bCs/>
          <w:i/>
          <w:iCs/>
          <w:lang w:val="en-US"/>
        </w:rPr>
        <w:t>Yêu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cầu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đặc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biệt</w:t>
      </w:r>
      <w:proofErr w:type="spellEnd"/>
    </w:p>
    <w:p w14:paraId="7CDE85B8" w14:textId="77777777" w:rsidR="00704431" w:rsidRPr="00704431" w:rsidRDefault="00704431">
      <w:pPr>
        <w:numPr>
          <w:ilvl w:val="0"/>
          <w:numId w:val="7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phải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khai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để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tránh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xung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đột</w:t>
      </w:r>
      <w:proofErr w:type="spellEnd"/>
      <w:r w:rsidRPr="00704431">
        <w:rPr>
          <w:i/>
          <w:iCs/>
          <w:lang w:val="en-US"/>
        </w:rPr>
        <w:t>.</w:t>
      </w:r>
    </w:p>
    <w:p w14:paraId="7FBCCE17" w14:textId="77777777" w:rsidR="00704431" w:rsidRPr="00704431" w:rsidRDefault="00704431">
      <w:pPr>
        <w:numPr>
          <w:ilvl w:val="0"/>
          <w:numId w:val="7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lastRenderedPageBreak/>
        <w:t>Chỉ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có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quyền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cao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mới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thực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này</w:t>
      </w:r>
      <w:proofErr w:type="spellEnd"/>
      <w:r w:rsidRPr="00704431">
        <w:rPr>
          <w:i/>
          <w:iCs/>
          <w:lang w:val="en-US"/>
        </w:rPr>
        <w:t>.</w:t>
      </w:r>
    </w:p>
    <w:p w14:paraId="3FE30426" w14:textId="65C145C7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4.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trước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0322F814" w14:textId="77777777" w:rsidR="00704431" w:rsidRPr="00704431" w:rsidRDefault="00704431">
      <w:pPr>
        <w:numPr>
          <w:ilvl w:val="0"/>
          <w:numId w:val="72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đang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hoạt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ổn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định</w:t>
      </w:r>
      <w:proofErr w:type="spellEnd"/>
      <w:r w:rsidRPr="00704431">
        <w:rPr>
          <w:i/>
          <w:iCs/>
          <w:lang w:val="en-US"/>
        </w:rPr>
        <w:t>.</w:t>
      </w:r>
    </w:p>
    <w:p w14:paraId="165F4F79" w14:textId="429ECD64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5.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sau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6178946B" w14:textId="77777777" w:rsidR="00704431" w:rsidRPr="00704431" w:rsidRDefault="00704431">
      <w:pPr>
        <w:numPr>
          <w:ilvl w:val="0"/>
          <w:numId w:val="73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Các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nhật</w:t>
      </w:r>
      <w:proofErr w:type="spellEnd"/>
      <w:r w:rsidRPr="00704431">
        <w:rPr>
          <w:i/>
          <w:iCs/>
          <w:lang w:val="en-US"/>
        </w:rPr>
        <w:t>.</w:t>
      </w:r>
    </w:p>
    <w:p w14:paraId="69E2C74D" w14:textId="77777777" w:rsidR="00704431" w:rsidRPr="00704431" w:rsidRDefault="00704431">
      <w:pPr>
        <w:numPr>
          <w:ilvl w:val="0"/>
          <w:numId w:val="73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Nhật </w:t>
      </w:r>
      <w:proofErr w:type="spellStart"/>
      <w:r w:rsidRPr="00704431">
        <w:rPr>
          <w:i/>
          <w:iCs/>
          <w:lang w:val="en-US"/>
        </w:rPr>
        <w:t>ký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lại</w:t>
      </w:r>
      <w:proofErr w:type="spellEnd"/>
      <w:r w:rsidRPr="00704431">
        <w:rPr>
          <w:i/>
          <w:iCs/>
          <w:lang w:val="en-US"/>
        </w:rPr>
        <w:t xml:space="preserve"> chi </w:t>
      </w:r>
      <w:proofErr w:type="spellStart"/>
      <w:r w:rsidRPr="00704431">
        <w:rPr>
          <w:i/>
          <w:iCs/>
          <w:lang w:val="en-US"/>
        </w:rPr>
        <w:t>tiết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>.</w:t>
      </w:r>
    </w:p>
    <w:p w14:paraId="1F4DBE37" w14:textId="613A56F5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6. </w:t>
      </w:r>
      <w:proofErr w:type="spellStart"/>
      <w:r w:rsidRPr="00704431">
        <w:rPr>
          <w:b/>
          <w:bCs/>
          <w:i/>
          <w:iCs/>
          <w:lang w:val="en-US"/>
        </w:rPr>
        <w:t>Điểm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mở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rộng</w:t>
      </w:r>
      <w:proofErr w:type="spellEnd"/>
    </w:p>
    <w:p w14:paraId="0486F55D" w14:textId="77777777" w:rsidR="00704431" w:rsidRPr="00704431" w:rsidRDefault="00704431">
      <w:pPr>
        <w:numPr>
          <w:ilvl w:val="0"/>
          <w:numId w:val="74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Phân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tích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nâng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cao</w:t>
      </w:r>
      <w:proofErr w:type="spellEnd"/>
      <w:r w:rsidRPr="00704431">
        <w:rPr>
          <w:i/>
          <w:iCs/>
          <w:lang w:val="en-US"/>
        </w:rPr>
        <w:t xml:space="preserve">: </w:t>
      </w:r>
      <w:proofErr w:type="spellStart"/>
      <w:r w:rsidRPr="00704431">
        <w:rPr>
          <w:i/>
          <w:iCs/>
          <w:lang w:val="en-US"/>
        </w:rPr>
        <w:t>Tự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tối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ưu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hóa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>.</w:t>
      </w:r>
    </w:p>
    <w:p w14:paraId="6215A3CC" w14:textId="1626E8D9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7. </w:t>
      </w:r>
      <w:proofErr w:type="spellStart"/>
      <w:r w:rsidRPr="00704431">
        <w:rPr>
          <w:b/>
          <w:bCs/>
          <w:i/>
          <w:iCs/>
          <w:lang w:val="en-US"/>
        </w:rPr>
        <w:t>Ràng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buộc</w:t>
      </w:r>
      <w:proofErr w:type="spellEnd"/>
    </w:p>
    <w:p w14:paraId="7339B334" w14:textId="77777777" w:rsidR="00704431" w:rsidRPr="00704431" w:rsidRDefault="00704431">
      <w:pPr>
        <w:numPr>
          <w:ilvl w:val="0"/>
          <w:numId w:val="75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Ổn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định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: Các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ảnh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hưởng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đến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người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dùng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tại</w:t>
      </w:r>
      <w:proofErr w:type="spellEnd"/>
      <w:r w:rsidRPr="00704431">
        <w:rPr>
          <w:i/>
          <w:iCs/>
          <w:lang w:val="en-US"/>
        </w:rPr>
        <w:t>.</w:t>
      </w:r>
    </w:p>
    <w:p w14:paraId="079CD9E4" w14:textId="77777777" w:rsidR="00704431" w:rsidRPr="00704431" w:rsidRDefault="00704431">
      <w:pPr>
        <w:numPr>
          <w:ilvl w:val="0"/>
          <w:numId w:val="75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Tuân </w:t>
      </w:r>
      <w:proofErr w:type="spellStart"/>
      <w:r w:rsidRPr="00704431">
        <w:rPr>
          <w:b/>
          <w:bCs/>
          <w:i/>
          <w:iCs/>
          <w:lang w:val="en-US"/>
        </w:rPr>
        <w:t>thủ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giao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thức</w:t>
      </w:r>
      <w:proofErr w:type="spellEnd"/>
      <w:r w:rsidRPr="00704431">
        <w:rPr>
          <w:b/>
          <w:bCs/>
          <w:i/>
          <w:iCs/>
          <w:lang w:val="en-US"/>
        </w:rPr>
        <w:t xml:space="preserve"> an </w:t>
      </w:r>
      <w:proofErr w:type="spellStart"/>
      <w:r w:rsidRPr="00704431">
        <w:rPr>
          <w:b/>
          <w:bCs/>
          <w:i/>
          <w:iCs/>
          <w:lang w:val="en-US"/>
        </w:rPr>
        <w:t>toàn</w:t>
      </w:r>
      <w:proofErr w:type="spellEnd"/>
      <w:r w:rsidRPr="00704431">
        <w:rPr>
          <w:i/>
          <w:iCs/>
          <w:lang w:val="en-US"/>
        </w:rPr>
        <w:t xml:space="preserve">: Đảm </w:t>
      </w:r>
      <w:proofErr w:type="spellStart"/>
      <w:r w:rsidRPr="00704431">
        <w:rPr>
          <w:i/>
          <w:iCs/>
          <w:lang w:val="en-US"/>
        </w:rPr>
        <w:t>bảo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làm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lộ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nhạy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cảm</w:t>
      </w:r>
      <w:proofErr w:type="spellEnd"/>
      <w:r w:rsidRPr="00704431">
        <w:rPr>
          <w:i/>
          <w:iCs/>
          <w:lang w:val="en-US"/>
        </w:rPr>
        <w:t>.</w:t>
      </w:r>
    </w:p>
    <w:p w14:paraId="79DE94F9" w14:textId="77777777" w:rsidR="00704431" w:rsidRPr="00704431" w:rsidRDefault="00704431" w:rsidP="00704431">
      <w:pPr>
        <w:pStyle w:val="Heading2"/>
        <w:spacing w:line="480" w:lineRule="auto"/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</w:pPr>
      <w:bookmarkStart w:id="19" w:name="_Toc185245508"/>
      <w:r w:rsidRPr="00704431"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  <w:t>UC-A3: Content Management</w:t>
      </w:r>
      <w:bookmarkEnd w:id="19"/>
    </w:p>
    <w:p w14:paraId="6B06134F" w14:textId="25163FEC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1. </w:t>
      </w:r>
      <w:proofErr w:type="spellStart"/>
      <w:r w:rsidRPr="00704431">
        <w:rPr>
          <w:b/>
          <w:bCs/>
          <w:i/>
          <w:iCs/>
          <w:lang w:val="en-US"/>
        </w:rPr>
        <w:t>Tóm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tắt</w:t>
      </w:r>
      <w:proofErr w:type="spellEnd"/>
    </w:p>
    <w:p w14:paraId="5101F87A" w14:textId="276CF1AA" w:rsidR="00704431" w:rsidRPr="00704431" w:rsidRDefault="00704431" w:rsidP="00704431">
      <w:p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Use case </w:t>
      </w:r>
      <w:proofErr w:type="spellStart"/>
      <w:r w:rsidRPr="00704431">
        <w:rPr>
          <w:i/>
          <w:iCs/>
          <w:lang w:val="en-US"/>
        </w:rPr>
        <w:t>này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phép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lý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dung, bao </w:t>
      </w:r>
      <w:proofErr w:type="spellStart"/>
      <w:r w:rsidRPr="00704431">
        <w:rPr>
          <w:i/>
          <w:iCs/>
          <w:lang w:val="en-US"/>
        </w:rPr>
        <w:t>gồm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chỉnh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sửa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liệu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học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câu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hỏi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>.</w:t>
      </w:r>
    </w:p>
    <w:p w14:paraId="53A65103" w14:textId="2B533E8C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2.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sự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kiện</w:t>
      </w:r>
      <w:proofErr w:type="spellEnd"/>
    </w:p>
    <w:p w14:paraId="2E7EC120" w14:textId="339350CF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2.1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chính</w:t>
      </w:r>
      <w:proofErr w:type="spellEnd"/>
    </w:p>
    <w:p w14:paraId="4FC3A4B8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truy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điều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1F92F43F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danh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sách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dung, </w:t>
      </w:r>
      <w:proofErr w:type="spellStart"/>
      <w:r w:rsidRPr="00704431">
        <w:rPr>
          <w:i/>
          <w:iCs/>
          <w:lang w:val="en-US"/>
        </w:rPr>
        <w:t>gồm</w:t>
      </w:r>
      <w:proofErr w:type="spellEnd"/>
      <w:r w:rsidRPr="00704431">
        <w:rPr>
          <w:i/>
          <w:iCs/>
          <w:lang w:val="en-US"/>
        </w:rPr>
        <w:t>:</w:t>
      </w:r>
    </w:p>
    <w:p w14:paraId="63B0E0B6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Bài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>.</w:t>
      </w:r>
    </w:p>
    <w:p w14:paraId="13A99F6E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Câu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hỏi</w:t>
      </w:r>
      <w:proofErr w:type="spellEnd"/>
      <w:r w:rsidRPr="00704431">
        <w:rPr>
          <w:i/>
          <w:iCs/>
          <w:lang w:val="en-US"/>
        </w:rPr>
        <w:t>.</w:t>
      </w:r>
    </w:p>
    <w:p w14:paraId="6D55F55B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Tài </w:t>
      </w:r>
      <w:proofErr w:type="spellStart"/>
      <w:r w:rsidRPr="00704431">
        <w:rPr>
          <w:i/>
          <w:iCs/>
          <w:lang w:val="en-US"/>
        </w:rPr>
        <w:t>liệu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học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tập</w:t>
      </w:r>
      <w:proofErr w:type="spellEnd"/>
      <w:r w:rsidRPr="00704431">
        <w:rPr>
          <w:i/>
          <w:iCs/>
          <w:lang w:val="en-US"/>
        </w:rPr>
        <w:t>.</w:t>
      </w:r>
    </w:p>
    <w:p w14:paraId="15B29F52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Bài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người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dùng</w:t>
      </w:r>
      <w:proofErr w:type="spellEnd"/>
      <w:r w:rsidRPr="00704431">
        <w:rPr>
          <w:i/>
          <w:iCs/>
          <w:lang w:val="en-US"/>
        </w:rPr>
        <w:t>.</w:t>
      </w:r>
    </w:p>
    <w:p w14:paraId="0096B8A0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thực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lượng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31358F91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lastRenderedPageBreak/>
        <w:t>Chấp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thuận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hoặc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từ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chối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dựa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tiêu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chuẩn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lượng</w:t>
      </w:r>
      <w:proofErr w:type="spellEnd"/>
      <w:r w:rsidRPr="00704431">
        <w:rPr>
          <w:i/>
          <w:iCs/>
          <w:lang w:val="en-US"/>
        </w:rPr>
        <w:t>.</w:t>
      </w:r>
    </w:p>
    <w:p w14:paraId="6ED1856A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nhật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trạng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thái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76F833BF" w14:textId="358FE7C5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2.2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thay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thế</w:t>
      </w:r>
      <w:proofErr w:type="spellEnd"/>
    </w:p>
    <w:p w14:paraId="2AE60EC3" w14:textId="77777777" w:rsidR="00704431" w:rsidRPr="00704431" w:rsidRDefault="00704431">
      <w:pPr>
        <w:numPr>
          <w:ilvl w:val="0"/>
          <w:numId w:val="78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Kiểm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duyệt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hàng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loạt</w:t>
      </w:r>
      <w:proofErr w:type="spellEnd"/>
      <w:r w:rsidRPr="00704431">
        <w:rPr>
          <w:b/>
          <w:bCs/>
          <w:i/>
          <w:iCs/>
          <w:lang w:val="en-US"/>
        </w:rPr>
        <w:t xml:space="preserve"> (A1)</w:t>
      </w:r>
    </w:p>
    <w:p w14:paraId="56D129BA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Chọn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nhiều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để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cùng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lúc</w:t>
      </w:r>
      <w:proofErr w:type="spellEnd"/>
      <w:r w:rsidRPr="00704431">
        <w:rPr>
          <w:i/>
          <w:iCs/>
          <w:lang w:val="en-US"/>
        </w:rPr>
        <w:t>.</w:t>
      </w:r>
    </w:p>
    <w:p w14:paraId="313AAB13" w14:textId="77777777" w:rsidR="00704431" w:rsidRPr="00704431" w:rsidRDefault="00704431">
      <w:pPr>
        <w:numPr>
          <w:ilvl w:val="0"/>
          <w:numId w:val="78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Lưu </w:t>
      </w:r>
      <w:proofErr w:type="spellStart"/>
      <w:r w:rsidRPr="00704431">
        <w:rPr>
          <w:b/>
          <w:bCs/>
          <w:i/>
          <w:iCs/>
          <w:lang w:val="en-US"/>
        </w:rPr>
        <w:t>trữ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nội</w:t>
      </w:r>
      <w:proofErr w:type="spellEnd"/>
      <w:r w:rsidRPr="00704431">
        <w:rPr>
          <w:b/>
          <w:bCs/>
          <w:i/>
          <w:iCs/>
          <w:lang w:val="en-US"/>
        </w:rPr>
        <w:t xml:space="preserve"> dung (A2)</w:t>
      </w:r>
    </w:p>
    <w:p w14:paraId="32C1BDF6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Lưu </w:t>
      </w:r>
      <w:proofErr w:type="spellStart"/>
      <w:r w:rsidRPr="00704431">
        <w:rPr>
          <w:i/>
          <w:iCs/>
          <w:lang w:val="en-US"/>
        </w:rPr>
        <w:t>trữ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còn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sử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dụng</w:t>
      </w:r>
      <w:proofErr w:type="spellEnd"/>
      <w:r w:rsidRPr="00704431">
        <w:rPr>
          <w:i/>
          <w:iCs/>
          <w:lang w:val="en-US"/>
        </w:rPr>
        <w:t>.</w:t>
      </w:r>
    </w:p>
    <w:p w14:paraId="4DA159D6" w14:textId="77777777" w:rsidR="00704431" w:rsidRPr="00704431" w:rsidRDefault="00704431">
      <w:pPr>
        <w:numPr>
          <w:ilvl w:val="0"/>
          <w:numId w:val="78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Quản </w:t>
      </w:r>
      <w:proofErr w:type="spellStart"/>
      <w:r w:rsidRPr="00704431">
        <w:rPr>
          <w:b/>
          <w:bCs/>
          <w:i/>
          <w:iCs/>
          <w:lang w:val="en-US"/>
        </w:rPr>
        <w:t>lý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phiên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bản</w:t>
      </w:r>
      <w:proofErr w:type="spellEnd"/>
      <w:r w:rsidRPr="00704431">
        <w:rPr>
          <w:b/>
          <w:bCs/>
          <w:i/>
          <w:iCs/>
          <w:lang w:val="en-US"/>
        </w:rPr>
        <w:t xml:space="preserve"> (A3)</w:t>
      </w:r>
    </w:p>
    <w:p w14:paraId="20BA0EC8" w14:textId="1AB3C362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Theo </w:t>
      </w:r>
      <w:proofErr w:type="spellStart"/>
      <w:r w:rsidRPr="00704431">
        <w:rPr>
          <w:i/>
          <w:iCs/>
          <w:lang w:val="en-US"/>
        </w:rPr>
        <w:t>dõi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phục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1CD5E367" w14:textId="6CBB50D9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3. </w:t>
      </w:r>
      <w:proofErr w:type="spellStart"/>
      <w:r w:rsidRPr="00704431">
        <w:rPr>
          <w:b/>
          <w:bCs/>
          <w:i/>
          <w:iCs/>
          <w:lang w:val="en-US"/>
        </w:rPr>
        <w:t>Yêu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cầu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đặc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biệt</w:t>
      </w:r>
      <w:proofErr w:type="spellEnd"/>
    </w:p>
    <w:p w14:paraId="0D7ABB07" w14:textId="26109050" w:rsidR="00704431" w:rsidRPr="00704431" w:rsidRDefault="00704431">
      <w:pPr>
        <w:numPr>
          <w:ilvl w:val="0"/>
          <w:numId w:val="7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cần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hỗ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trợ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xem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>.</w:t>
      </w:r>
    </w:p>
    <w:p w14:paraId="3865B04B" w14:textId="69197E54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4.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trước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3049B0F1" w14:textId="11C84FAD" w:rsidR="00704431" w:rsidRPr="00704431" w:rsidRDefault="00704431">
      <w:pPr>
        <w:numPr>
          <w:ilvl w:val="0"/>
          <w:numId w:val="80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cần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>.</w:t>
      </w:r>
    </w:p>
    <w:p w14:paraId="1615E226" w14:textId="12105321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5.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sau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6091820D" w14:textId="77777777" w:rsidR="00704431" w:rsidRPr="00704431" w:rsidRDefault="00704431">
      <w:pPr>
        <w:numPr>
          <w:ilvl w:val="0"/>
          <w:numId w:val="8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đã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hoặc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từ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chối</w:t>
      </w:r>
      <w:proofErr w:type="spellEnd"/>
      <w:r w:rsidRPr="00704431">
        <w:rPr>
          <w:i/>
          <w:iCs/>
          <w:lang w:val="en-US"/>
        </w:rPr>
        <w:t>.</w:t>
      </w:r>
    </w:p>
    <w:p w14:paraId="61EEF25C" w14:textId="611DA7E1" w:rsidR="00704431" w:rsidRPr="00704431" w:rsidRDefault="00704431">
      <w:pPr>
        <w:numPr>
          <w:ilvl w:val="0"/>
          <w:numId w:val="8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Tác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giả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nhận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báo</w:t>
      </w:r>
      <w:proofErr w:type="spellEnd"/>
      <w:r w:rsidRPr="00704431">
        <w:rPr>
          <w:i/>
          <w:iCs/>
          <w:lang w:val="en-US"/>
        </w:rPr>
        <w:t>.</w:t>
      </w:r>
    </w:p>
    <w:p w14:paraId="26D48F83" w14:textId="1751E112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6. </w:t>
      </w:r>
      <w:proofErr w:type="spellStart"/>
      <w:r w:rsidRPr="00704431">
        <w:rPr>
          <w:b/>
          <w:bCs/>
          <w:i/>
          <w:iCs/>
          <w:lang w:val="en-US"/>
        </w:rPr>
        <w:t>Điểm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mở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rộng</w:t>
      </w:r>
      <w:proofErr w:type="spellEnd"/>
    </w:p>
    <w:p w14:paraId="5F3F5633" w14:textId="6ECCEE51" w:rsidR="00704431" w:rsidRPr="00704431" w:rsidRDefault="00704431">
      <w:pPr>
        <w:numPr>
          <w:ilvl w:val="0"/>
          <w:numId w:val="82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Tích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hợp</w:t>
      </w:r>
      <w:proofErr w:type="spellEnd"/>
      <w:r w:rsidRPr="00704431">
        <w:rPr>
          <w:b/>
          <w:bCs/>
          <w:i/>
          <w:iCs/>
          <w:lang w:val="en-US"/>
        </w:rPr>
        <w:t xml:space="preserve"> AI</w:t>
      </w:r>
      <w:r w:rsidRPr="00704431">
        <w:rPr>
          <w:i/>
          <w:iCs/>
          <w:lang w:val="en-US"/>
        </w:rPr>
        <w:t xml:space="preserve">: </w:t>
      </w:r>
      <w:proofErr w:type="spellStart"/>
      <w:r w:rsidRPr="00704431">
        <w:rPr>
          <w:i/>
          <w:iCs/>
          <w:lang w:val="en-US"/>
        </w:rPr>
        <w:t>Đề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xuất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dựa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tiêu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chuẩn</w:t>
      </w:r>
      <w:proofErr w:type="spellEnd"/>
      <w:r w:rsidRPr="00704431">
        <w:rPr>
          <w:i/>
          <w:iCs/>
          <w:lang w:val="en-US"/>
        </w:rPr>
        <w:t>.</w:t>
      </w:r>
    </w:p>
    <w:p w14:paraId="1BDABBFF" w14:textId="3B343F57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7. </w:t>
      </w:r>
      <w:proofErr w:type="spellStart"/>
      <w:r w:rsidRPr="00704431">
        <w:rPr>
          <w:b/>
          <w:bCs/>
          <w:i/>
          <w:iCs/>
          <w:lang w:val="en-US"/>
        </w:rPr>
        <w:t>Ràng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buộc</w:t>
      </w:r>
      <w:proofErr w:type="spellEnd"/>
    </w:p>
    <w:p w14:paraId="316AD478" w14:textId="77777777" w:rsidR="00704431" w:rsidRPr="00704431" w:rsidRDefault="00704431">
      <w:pPr>
        <w:numPr>
          <w:ilvl w:val="0"/>
          <w:numId w:val="83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Tiêu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chuẩn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chất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lượng</w:t>
      </w:r>
      <w:proofErr w:type="spellEnd"/>
      <w:r w:rsidRPr="00704431">
        <w:rPr>
          <w:i/>
          <w:iCs/>
          <w:lang w:val="en-US"/>
        </w:rPr>
        <w:t xml:space="preserve">: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phải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phù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hợp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với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yêu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cầu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>.</w:t>
      </w:r>
    </w:p>
    <w:p w14:paraId="6A65C739" w14:textId="77777777" w:rsidR="00704431" w:rsidRPr="00704431" w:rsidRDefault="00704431">
      <w:pPr>
        <w:numPr>
          <w:ilvl w:val="0"/>
          <w:numId w:val="83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Tuân </w:t>
      </w:r>
      <w:proofErr w:type="spellStart"/>
      <w:r w:rsidRPr="00704431">
        <w:rPr>
          <w:b/>
          <w:bCs/>
          <w:i/>
          <w:iCs/>
          <w:lang w:val="en-US"/>
        </w:rPr>
        <w:t>thủ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bản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quyền</w:t>
      </w:r>
      <w:proofErr w:type="spellEnd"/>
      <w:r w:rsidRPr="00704431">
        <w:rPr>
          <w:i/>
          <w:iCs/>
          <w:lang w:val="en-US"/>
        </w:rPr>
        <w:t xml:space="preserve">: Đảm </w:t>
      </w:r>
      <w:proofErr w:type="spellStart"/>
      <w:r w:rsidRPr="00704431">
        <w:rPr>
          <w:i/>
          <w:iCs/>
          <w:lang w:val="en-US"/>
        </w:rPr>
        <w:t>bảo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vi </w:t>
      </w:r>
      <w:proofErr w:type="spellStart"/>
      <w:r w:rsidRPr="00704431">
        <w:rPr>
          <w:i/>
          <w:iCs/>
          <w:lang w:val="en-US"/>
        </w:rPr>
        <w:t>phạm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quyền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6A4AC487" w14:textId="09523B9E" w:rsidR="00704431" w:rsidRPr="00B249A4" w:rsidRDefault="007061A6" w:rsidP="00704431">
      <w:pPr>
        <w:spacing w:line="480" w:lineRule="auto"/>
        <w:rPr>
          <w:i/>
          <w:iCs/>
          <w:lang w:val="en-GB"/>
        </w:rPr>
      </w:pPr>
      <w:r>
        <w:rPr>
          <w:i/>
          <w:iCs/>
          <w:noProof/>
          <w:lang w:val="en-GB"/>
        </w:rPr>
        <w:lastRenderedPageBreak/>
        <w:drawing>
          <wp:inline distT="0" distB="0" distL="0" distR="0" wp14:anchorId="32C5D831" wp14:editId="6C002DBD">
            <wp:extent cx="5117465" cy="8863965"/>
            <wp:effectExtent l="0" t="0" r="6985" b="0"/>
            <wp:docPr id="750157590" name="Picture 9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57590" name="Picture 9" descr="A diagram of a diagra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431" w:rsidRPr="00B249A4" w:rsidSect="00301562">
      <w:headerReference w:type="default" r:id="rId17"/>
      <w:footerReference w:type="default" r:id="rId18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8604B" w14:textId="77777777" w:rsidR="00181C96" w:rsidRDefault="00181C96">
      <w:r>
        <w:separator/>
      </w:r>
    </w:p>
  </w:endnote>
  <w:endnote w:type="continuationSeparator" w:id="0">
    <w:p w14:paraId="0DDFA4D3" w14:textId="77777777" w:rsidR="00181C96" w:rsidRDefault="00181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262E009B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B77CC09" w14:textId="77777777" w:rsidR="00E95D0C" w:rsidRPr="007A1DE8" w:rsidRDefault="00FC77E2" w:rsidP="00FC77E2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6170B3BF" wp14:editId="3BAC9D13">
                <wp:simplePos x="0" y="0"/>
                <wp:positionH relativeFrom="column">
                  <wp:posOffset>-910961</wp:posOffset>
                </wp:positionH>
                <wp:positionV relativeFrom="paragraph">
                  <wp:posOffset>-93345</wp:posOffset>
                </wp:positionV>
                <wp:extent cx="8515350" cy="1025849"/>
                <wp:effectExtent l="0" t="0" r="0" b="3175"/>
                <wp:wrapNone/>
                <wp:docPr id="1836114138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3DDB6E94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694B4F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14:paraId="4DD9EFCF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E8D06" w14:textId="77777777" w:rsidR="00181C96" w:rsidRDefault="00181C96">
      <w:r>
        <w:separator/>
      </w:r>
    </w:p>
  </w:footnote>
  <w:footnote w:type="continuationSeparator" w:id="0">
    <w:p w14:paraId="3E3C46BF" w14:textId="77777777" w:rsidR="00181C96" w:rsidRDefault="00181C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2AD96" w14:textId="77777777" w:rsidR="00FC77E2" w:rsidRDefault="00FC77E2">
    <w:r w:rsidRPr="004257CD">
      <w:rPr>
        <w:noProof/>
        <w:lang w:val="en-US"/>
      </w:rPr>
      <w:drawing>
        <wp:anchor distT="0" distB="0" distL="114300" distR="114300" simplePos="0" relativeHeight="251691008" behindDoc="1" locked="0" layoutInCell="1" allowOverlap="1" wp14:anchorId="2E4858CF" wp14:editId="2883C030">
          <wp:simplePos x="0" y="0"/>
          <wp:positionH relativeFrom="column">
            <wp:posOffset>-541655</wp:posOffset>
          </wp:positionH>
          <wp:positionV relativeFrom="paragraph">
            <wp:posOffset>-445506</wp:posOffset>
          </wp:positionV>
          <wp:extent cx="7188200" cy="967105"/>
          <wp:effectExtent l="0" t="0" r="0" b="0"/>
          <wp:wrapNone/>
          <wp:docPr id="123795834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47983E1A" w14:textId="77777777" w:rsidTr="008D3541">
      <w:tc>
        <w:tcPr>
          <w:tcW w:w="6623" w:type="dxa"/>
          <w:shd w:val="clear" w:color="auto" w:fill="auto"/>
        </w:tcPr>
        <w:p w14:paraId="648A1C8C" w14:textId="6DDC4DB6" w:rsidR="00E95D0C" w:rsidRPr="008D3541" w:rsidRDefault="00DC363E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proofErr w:type="spellStart"/>
          <w:r w:rsidR="00F41F3B">
            <w:rPr>
              <w:color w:val="0000FF"/>
              <w:lang w:val="en-US"/>
            </w:rPr>
            <w:t>Ứng</w:t>
          </w:r>
          <w:proofErr w:type="spellEnd"/>
          <w:r w:rsidR="00F41F3B">
            <w:rPr>
              <w:color w:val="0000FF"/>
              <w:lang w:val="en-US"/>
            </w:rPr>
            <w:t xml:space="preserve"> </w:t>
          </w:r>
          <w:proofErr w:type="spellStart"/>
          <w:r w:rsidR="00F41F3B">
            <w:rPr>
              <w:color w:val="0000FF"/>
              <w:lang w:val="en-US"/>
            </w:rPr>
            <w:t>dụng</w:t>
          </w:r>
          <w:proofErr w:type="spellEnd"/>
          <w:r w:rsidR="00F41F3B">
            <w:rPr>
              <w:color w:val="0000FF"/>
              <w:lang w:val="en-US"/>
            </w:rPr>
            <w:t xml:space="preserve"> </w:t>
          </w:r>
          <w:proofErr w:type="spellStart"/>
          <w:r w:rsidR="00F41F3B">
            <w:rPr>
              <w:color w:val="0000FF"/>
              <w:lang w:val="en-US"/>
            </w:rPr>
            <w:t>thi</w:t>
          </w:r>
          <w:proofErr w:type="spellEnd"/>
          <w:r w:rsidR="00F41F3B">
            <w:rPr>
              <w:color w:val="0000FF"/>
              <w:lang w:val="en-US"/>
            </w:rPr>
            <w:t xml:space="preserve"> </w:t>
          </w:r>
          <w:proofErr w:type="spellStart"/>
          <w:r w:rsidR="00F41F3B">
            <w:rPr>
              <w:color w:val="0000FF"/>
              <w:lang w:val="en-US"/>
            </w:rPr>
            <w:t>tiếng</w:t>
          </w:r>
          <w:proofErr w:type="spellEnd"/>
          <w:r w:rsidR="00F41F3B">
            <w:rPr>
              <w:color w:val="0000FF"/>
              <w:lang w:val="en-US"/>
            </w:rPr>
            <w:t xml:space="preserve"> Anh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14:paraId="21760486" w14:textId="1D4B8722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F41F3B">
            <w:rPr>
              <w:lang w:val="en-US"/>
            </w:rPr>
            <w:t>1.0</w:t>
          </w:r>
        </w:p>
      </w:tc>
    </w:tr>
    <w:tr w:rsidR="00E95D0C" w14:paraId="75DDCDA6" w14:textId="77777777" w:rsidTr="008D3541">
      <w:tc>
        <w:tcPr>
          <w:tcW w:w="6623" w:type="dxa"/>
          <w:shd w:val="clear" w:color="auto" w:fill="auto"/>
        </w:tcPr>
        <w:p w14:paraId="369358D7" w14:textId="77777777" w:rsidR="00E95D0C" w:rsidRPr="008D3541" w:rsidRDefault="00A23833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Mô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hình</w:t>
          </w:r>
          <w:proofErr w:type="spellEnd"/>
          <w:r w:rsidRPr="008D3541">
            <w:rPr>
              <w:lang w:val="en-US"/>
            </w:rPr>
            <w:t xml:space="preserve"> Use case</w:t>
          </w:r>
        </w:p>
      </w:tc>
      <w:tc>
        <w:tcPr>
          <w:tcW w:w="2845" w:type="dxa"/>
          <w:shd w:val="clear" w:color="auto" w:fill="auto"/>
        </w:tcPr>
        <w:p w14:paraId="4DC41170" w14:textId="24C32507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F41F3B">
            <w:rPr>
              <w:color w:val="0000FF"/>
              <w:lang w:val="en-US"/>
            </w:rPr>
            <w:t>15</w:t>
          </w:r>
          <w:r w:rsidRPr="008D3541">
            <w:rPr>
              <w:color w:val="0000FF"/>
              <w:lang w:val="en-US"/>
            </w:rPr>
            <w:t>/</w:t>
          </w:r>
          <w:r w:rsidR="00F41F3B">
            <w:rPr>
              <w:color w:val="0000FF"/>
              <w:lang w:val="en-US"/>
            </w:rPr>
            <w:t>12</w:t>
          </w:r>
          <w:r w:rsidRPr="008D3541">
            <w:rPr>
              <w:color w:val="0000FF"/>
              <w:lang w:val="en-US"/>
            </w:rPr>
            <w:t>/</w:t>
          </w:r>
          <w:r w:rsidR="00F41F3B">
            <w:rPr>
              <w:color w:val="0000FF"/>
              <w:lang w:val="en-US"/>
            </w:rPr>
            <w:t>2024</w:t>
          </w:r>
        </w:p>
      </w:tc>
    </w:tr>
  </w:tbl>
  <w:p w14:paraId="592762F2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6F1249"/>
    <w:multiLevelType w:val="multilevel"/>
    <w:tmpl w:val="4734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A06F6"/>
    <w:multiLevelType w:val="multilevel"/>
    <w:tmpl w:val="825A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E350C9"/>
    <w:multiLevelType w:val="multilevel"/>
    <w:tmpl w:val="A3E88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C380E"/>
    <w:multiLevelType w:val="multilevel"/>
    <w:tmpl w:val="57B8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0516C"/>
    <w:multiLevelType w:val="multilevel"/>
    <w:tmpl w:val="BF18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D7460"/>
    <w:multiLevelType w:val="multilevel"/>
    <w:tmpl w:val="8F42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A83218"/>
    <w:multiLevelType w:val="multilevel"/>
    <w:tmpl w:val="E6F8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C27EF5"/>
    <w:multiLevelType w:val="multilevel"/>
    <w:tmpl w:val="86920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C26209"/>
    <w:multiLevelType w:val="multilevel"/>
    <w:tmpl w:val="8098C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41C32"/>
    <w:multiLevelType w:val="multilevel"/>
    <w:tmpl w:val="D938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3B716C"/>
    <w:multiLevelType w:val="multilevel"/>
    <w:tmpl w:val="2E3C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8E671A"/>
    <w:multiLevelType w:val="multilevel"/>
    <w:tmpl w:val="58541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F25ABF"/>
    <w:multiLevelType w:val="multilevel"/>
    <w:tmpl w:val="25CA2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3138D6"/>
    <w:multiLevelType w:val="multilevel"/>
    <w:tmpl w:val="596AC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110226"/>
    <w:multiLevelType w:val="hybridMultilevel"/>
    <w:tmpl w:val="29483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B85E10"/>
    <w:multiLevelType w:val="multilevel"/>
    <w:tmpl w:val="C682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FA7F91"/>
    <w:multiLevelType w:val="multilevel"/>
    <w:tmpl w:val="76D6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040222"/>
    <w:multiLevelType w:val="multilevel"/>
    <w:tmpl w:val="10F0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85280C"/>
    <w:multiLevelType w:val="multilevel"/>
    <w:tmpl w:val="2D5A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DF0DD9"/>
    <w:multiLevelType w:val="hybridMultilevel"/>
    <w:tmpl w:val="D86660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8133B87"/>
    <w:multiLevelType w:val="multilevel"/>
    <w:tmpl w:val="E32CD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9336DB5"/>
    <w:multiLevelType w:val="multilevel"/>
    <w:tmpl w:val="EDDC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3F1446"/>
    <w:multiLevelType w:val="multilevel"/>
    <w:tmpl w:val="C64A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1F1B49"/>
    <w:multiLevelType w:val="multilevel"/>
    <w:tmpl w:val="F48A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100DB5"/>
    <w:multiLevelType w:val="multilevel"/>
    <w:tmpl w:val="212A9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9F47D9"/>
    <w:multiLevelType w:val="multilevel"/>
    <w:tmpl w:val="08227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2B2D8A"/>
    <w:multiLevelType w:val="multilevel"/>
    <w:tmpl w:val="F81A8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29D0C99"/>
    <w:multiLevelType w:val="multilevel"/>
    <w:tmpl w:val="F574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082D1C"/>
    <w:multiLevelType w:val="multilevel"/>
    <w:tmpl w:val="596AC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B32FE3"/>
    <w:multiLevelType w:val="multilevel"/>
    <w:tmpl w:val="89120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9125AA9"/>
    <w:multiLevelType w:val="multilevel"/>
    <w:tmpl w:val="9B2A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DE42C8"/>
    <w:multiLevelType w:val="hybridMultilevel"/>
    <w:tmpl w:val="842C2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FCB34AE"/>
    <w:multiLevelType w:val="multilevel"/>
    <w:tmpl w:val="618E0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4F023F"/>
    <w:multiLevelType w:val="multilevel"/>
    <w:tmpl w:val="AEC6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755E13"/>
    <w:multiLevelType w:val="hybridMultilevel"/>
    <w:tmpl w:val="76980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5E541FD"/>
    <w:multiLevelType w:val="multilevel"/>
    <w:tmpl w:val="8F48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B320C2"/>
    <w:multiLevelType w:val="multilevel"/>
    <w:tmpl w:val="E2927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292A93"/>
    <w:multiLevelType w:val="multilevel"/>
    <w:tmpl w:val="FAAC4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333320"/>
    <w:multiLevelType w:val="multilevel"/>
    <w:tmpl w:val="28C8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741144"/>
    <w:multiLevelType w:val="multilevel"/>
    <w:tmpl w:val="2E78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D7318EE"/>
    <w:multiLevelType w:val="multilevel"/>
    <w:tmpl w:val="11A68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7016D8"/>
    <w:multiLevelType w:val="multilevel"/>
    <w:tmpl w:val="4A9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3" w15:restartNumberingAfterBreak="0">
    <w:nsid w:val="408F7828"/>
    <w:multiLevelType w:val="multilevel"/>
    <w:tmpl w:val="C644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BE7B0F"/>
    <w:multiLevelType w:val="multilevel"/>
    <w:tmpl w:val="8A7E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A63A52"/>
    <w:multiLevelType w:val="hybridMultilevel"/>
    <w:tmpl w:val="1332A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1D7263A"/>
    <w:multiLevelType w:val="multilevel"/>
    <w:tmpl w:val="5D64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45652C8"/>
    <w:multiLevelType w:val="multilevel"/>
    <w:tmpl w:val="1BC4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6C7959"/>
    <w:multiLevelType w:val="hybridMultilevel"/>
    <w:tmpl w:val="4094E6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66D015F"/>
    <w:multiLevelType w:val="multilevel"/>
    <w:tmpl w:val="95403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9A749D0"/>
    <w:multiLevelType w:val="multilevel"/>
    <w:tmpl w:val="C9FE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AC94A8E"/>
    <w:multiLevelType w:val="multilevel"/>
    <w:tmpl w:val="F5A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FE19CB"/>
    <w:multiLevelType w:val="multilevel"/>
    <w:tmpl w:val="5754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BE6D41"/>
    <w:multiLevelType w:val="multilevel"/>
    <w:tmpl w:val="4A9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10315E7"/>
    <w:multiLevelType w:val="multilevel"/>
    <w:tmpl w:val="CE16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CC4D82"/>
    <w:multiLevelType w:val="multilevel"/>
    <w:tmpl w:val="5DD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D528D4"/>
    <w:multiLevelType w:val="multilevel"/>
    <w:tmpl w:val="F482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D50E39"/>
    <w:multiLevelType w:val="multilevel"/>
    <w:tmpl w:val="C5BE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3DE435C"/>
    <w:multiLevelType w:val="multilevel"/>
    <w:tmpl w:val="D03E8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FB0AC9"/>
    <w:multiLevelType w:val="multilevel"/>
    <w:tmpl w:val="F5BC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7A93E3F"/>
    <w:multiLevelType w:val="multilevel"/>
    <w:tmpl w:val="5556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863978"/>
    <w:multiLevelType w:val="multilevel"/>
    <w:tmpl w:val="CADE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3" w15:restartNumberingAfterBreak="0">
    <w:nsid w:val="5AFD537E"/>
    <w:multiLevelType w:val="hybridMultilevel"/>
    <w:tmpl w:val="921A7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5D780885"/>
    <w:multiLevelType w:val="multilevel"/>
    <w:tmpl w:val="51824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05F6941"/>
    <w:multiLevelType w:val="multilevel"/>
    <w:tmpl w:val="66CC1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08C3693"/>
    <w:multiLevelType w:val="multilevel"/>
    <w:tmpl w:val="B74C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B77442"/>
    <w:multiLevelType w:val="multilevel"/>
    <w:tmpl w:val="212A9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8FB2FCE"/>
    <w:multiLevelType w:val="multilevel"/>
    <w:tmpl w:val="4A7E2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3E460A"/>
    <w:multiLevelType w:val="multilevel"/>
    <w:tmpl w:val="4F8E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99F4345"/>
    <w:multiLevelType w:val="multilevel"/>
    <w:tmpl w:val="01AA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725ABF"/>
    <w:multiLevelType w:val="multilevel"/>
    <w:tmpl w:val="30F8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C9C7957"/>
    <w:multiLevelType w:val="multilevel"/>
    <w:tmpl w:val="A23E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D11676D"/>
    <w:multiLevelType w:val="hybridMultilevel"/>
    <w:tmpl w:val="EFEE44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4" w15:restartNumberingAfterBreak="0">
    <w:nsid w:val="71477125"/>
    <w:multiLevelType w:val="multilevel"/>
    <w:tmpl w:val="C346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25E5043"/>
    <w:multiLevelType w:val="hybridMultilevel"/>
    <w:tmpl w:val="B8704F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6" w15:restartNumberingAfterBreak="0">
    <w:nsid w:val="74121584"/>
    <w:multiLevelType w:val="multilevel"/>
    <w:tmpl w:val="4E40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4453EAC"/>
    <w:multiLevelType w:val="multilevel"/>
    <w:tmpl w:val="771CD942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51C79C2"/>
    <w:multiLevelType w:val="multilevel"/>
    <w:tmpl w:val="4A9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9" w15:restartNumberingAfterBreak="0">
    <w:nsid w:val="75633416"/>
    <w:multiLevelType w:val="multilevel"/>
    <w:tmpl w:val="E0DAA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7BF1F21"/>
    <w:multiLevelType w:val="multilevel"/>
    <w:tmpl w:val="ED86D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B6119D3"/>
    <w:multiLevelType w:val="multilevel"/>
    <w:tmpl w:val="E926E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E6423D2"/>
    <w:multiLevelType w:val="multilevel"/>
    <w:tmpl w:val="9D401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F5D5E69"/>
    <w:multiLevelType w:val="multilevel"/>
    <w:tmpl w:val="7D4A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7732075">
    <w:abstractNumId w:val="0"/>
  </w:num>
  <w:num w:numId="2" w16cid:durableId="271326686">
    <w:abstractNumId w:val="62"/>
  </w:num>
  <w:num w:numId="3" w16cid:durableId="2004963426">
    <w:abstractNumId w:val="39"/>
  </w:num>
  <w:num w:numId="4" w16cid:durableId="766847745">
    <w:abstractNumId w:val="1"/>
  </w:num>
  <w:num w:numId="5" w16cid:durableId="1373455652">
    <w:abstractNumId w:val="10"/>
  </w:num>
  <w:num w:numId="6" w16cid:durableId="1216962803">
    <w:abstractNumId w:val="11"/>
  </w:num>
  <w:num w:numId="7" w16cid:durableId="446971902">
    <w:abstractNumId w:val="7"/>
  </w:num>
  <w:num w:numId="8" w16cid:durableId="423956622">
    <w:abstractNumId w:val="70"/>
  </w:num>
  <w:num w:numId="9" w16cid:durableId="1500461493">
    <w:abstractNumId w:val="56"/>
  </w:num>
  <w:num w:numId="10" w16cid:durableId="1154956880">
    <w:abstractNumId w:val="16"/>
  </w:num>
  <w:num w:numId="11" w16cid:durableId="529295539">
    <w:abstractNumId w:val="59"/>
  </w:num>
  <w:num w:numId="12" w16cid:durableId="847014639">
    <w:abstractNumId w:val="15"/>
  </w:num>
  <w:num w:numId="13" w16cid:durableId="1712000095">
    <w:abstractNumId w:val="48"/>
  </w:num>
  <w:num w:numId="14" w16cid:durableId="1160927797">
    <w:abstractNumId w:val="63"/>
  </w:num>
  <w:num w:numId="15" w16cid:durableId="1001657983">
    <w:abstractNumId w:val="35"/>
  </w:num>
  <w:num w:numId="16" w16cid:durableId="787889924">
    <w:abstractNumId w:val="32"/>
  </w:num>
  <w:num w:numId="17" w16cid:durableId="1939832128">
    <w:abstractNumId w:val="45"/>
  </w:num>
  <w:num w:numId="18" w16cid:durableId="1929919627">
    <w:abstractNumId w:val="30"/>
  </w:num>
  <w:num w:numId="19" w16cid:durableId="447550494">
    <w:abstractNumId w:val="34"/>
  </w:num>
  <w:num w:numId="20" w16cid:durableId="884562052">
    <w:abstractNumId w:val="2"/>
  </w:num>
  <w:num w:numId="21" w16cid:durableId="1483157388">
    <w:abstractNumId w:val="5"/>
  </w:num>
  <w:num w:numId="22" w16cid:durableId="558439204">
    <w:abstractNumId w:val="54"/>
  </w:num>
  <w:num w:numId="23" w16cid:durableId="919755268">
    <w:abstractNumId w:val="53"/>
  </w:num>
  <w:num w:numId="24" w16cid:durableId="328139314">
    <w:abstractNumId w:val="77"/>
  </w:num>
  <w:num w:numId="25" w16cid:durableId="1418789069">
    <w:abstractNumId w:val="78"/>
  </w:num>
  <w:num w:numId="26" w16cid:durableId="44450551">
    <w:abstractNumId w:val="33"/>
  </w:num>
  <w:num w:numId="27" w16cid:durableId="1691642299">
    <w:abstractNumId w:val="42"/>
  </w:num>
  <w:num w:numId="28" w16cid:durableId="1393187805">
    <w:abstractNumId w:val="6"/>
  </w:num>
  <w:num w:numId="29" w16cid:durableId="801194022">
    <w:abstractNumId w:val="83"/>
  </w:num>
  <w:num w:numId="30" w16cid:durableId="574976234">
    <w:abstractNumId w:val="28"/>
  </w:num>
  <w:num w:numId="31" w16cid:durableId="385683308">
    <w:abstractNumId w:val="12"/>
  </w:num>
  <w:num w:numId="32" w16cid:durableId="1532107075">
    <w:abstractNumId w:val="82"/>
  </w:num>
  <w:num w:numId="33" w16cid:durableId="1809082311">
    <w:abstractNumId w:val="51"/>
  </w:num>
  <w:num w:numId="34" w16cid:durableId="1907839121">
    <w:abstractNumId w:val="81"/>
  </w:num>
  <w:num w:numId="35" w16cid:durableId="745345252">
    <w:abstractNumId w:val="18"/>
  </w:num>
  <w:num w:numId="36" w16cid:durableId="1967464121">
    <w:abstractNumId w:val="37"/>
  </w:num>
  <w:num w:numId="37" w16cid:durableId="281307142">
    <w:abstractNumId w:val="49"/>
  </w:num>
  <w:num w:numId="38" w16cid:durableId="1304698951">
    <w:abstractNumId w:val="72"/>
  </w:num>
  <w:num w:numId="39" w16cid:durableId="1714381251">
    <w:abstractNumId w:val="3"/>
  </w:num>
  <w:num w:numId="40" w16cid:durableId="307322410">
    <w:abstractNumId w:val="64"/>
  </w:num>
  <w:num w:numId="41" w16cid:durableId="2020813732">
    <w:abstractNumId w:val="79"/>
  </w:num>
  <w:num w:numId="42" w16cid:durableId="1595892548">
    <w:abstractNumId w:val="74"/>
  </w:num>
  <w:num w:numId="43" w16cid:durableId="1017148618">
    <w:abstractNumId w:val="80"/>
  </w:num>
  <w:num w:numId="44" w16cid:durableId="480275994">
    <w:abstractNumId w:val="57"/>
  </w:num>
  <w:num w:numId="45" w16cid:durableId="1027213762">
    <w:abstractNumId w:val="23"/>
  </w:num>
  <w:num w:numId="46" w16cid:durableId="867642317">
    <w:abstractNumId w:val="17"/>
  </w:num>
  <w:num w:numId="47" w16cid:durableId="1725837201">
    <w:abstractNumId w:val="67"/>
  </w:num>
  <w:num w:numId="48" w16cid:durableId="318582510">
    <w:abstractNumId w:val="25"/>
  </w:num>
  <w:num w:numId="49" w16cid:durableId="1471557478">
    <w:abstractNumId w:val="20"/>
  </w:num>
  <w:num w:numId="50" w16cid:durableId="1287351776">
    <w:abstractNumId w:val="73"/>
  </w:num>
  <w:num w:numId="51" w16cid:durableId="96563329">
    <w:abstractNumId w:val="14"/>
  </w:num>
  <w:num w:numId="52" w16cid:durableId="760024903">
    <w:abstractNumId w:val="46"/>
  </w:num>
  <w:num w:numId="53" w16cid:durableId="1196427653">
    <w:abstractNumId w:val="43"/>
  </w:num>
  <w:num w:numId="54" w16cid:durableId="864097436">
    <w:abstractNumId w:val="61"/>
  </w:num>
  <w:num w:numId="55" w16cid:durableId="436412361">
    <w:abstractNumId w:val="68"/>
  </w:num>
  <w:num w:numId="56" w16cid:durableId="732242700">
    <w:abstractNumId w:val="4"/>
  </w:num>
  <w:num w:numId="57" w16cid:durableId="680739277">
    <w:abstractNumId w:val="40"/>
  </w:num>
  <w:num w:numId="58" w16cid:durableId="1632713189">
    <w:abstractNumId w:val="31"/>
  </w:num>
  <w:num w:numId="59" w16cid:durableId="64767438">
    <w:abstractNumId w:val="44"/>
  </w:num>
  <w:num w:numId="60" w16cid:durableId="1474106360">
    <w:abstractNumId w:val="29"/>
  </w:num>
  <w:num w:numId="61" w16cid:durableId="1523284133">
    <w:abstractNumId w:val="13"/>
  </w:num>
  <w:num w:numId="62" w16cid:durableId="823274985">
    <w:abstractNumId w:val="21"/>
  </w:num>
  <w:num w:numId="63" w16cid:durableId="390546822">
    <w:abstractNumId w:val="9"/>
  </w:num>
  <w:num w:numId="64" w16cid:durableId="1335918392">
    <w:abstractNumId w:val="60"/>
  </w:num>
  <w:num w:numId="65" w16cid:durableId="2041977127">
    <w:abstractNumId w:val="69"/>
  </w:num>
  <w:num w:numId="66" w16cid:durableId="397171106">
    <w:abstractNumId w:val="19"/>
  </w:num>
  <w:num w:numId="67" w16cid:durableId="1315598304">
    <w:abstractNumId w:val="55"/>
  </w:num>
  <w:num w:numId="68" w16cid:durableId="1053120023">
    <w:abstractNumId w:val="27"/>
  </w:num>
  <w:num w:numId="69" w16cid:durableId="1986160294">
    <w:abstractNumId w:val="52"/>
  </w:num>
  <w:num w:numId="70" w16cid:durableId="1413506718">
    <w:abstractNumId w:val="38"/>
  </w:num>
  <w:num w:numId="71" w16cid:durableId="1686443537">
    <w:abstractNumId w:val="24"/>
  </w:num>
  <w:num w:numId="72" w16cid:durableId="1611014790">
    <w:abstractNumId w:val="36"/>
  </w:num>
  <w:num w:numId="73" w16cid:durableId="779183095">
    <w:abstractNumId w:val="22"/>
  </w:num>
  <w:num w:numId="74" w16cid:durableId="326786136">
    <w:abstractNumId w:val="58"/>
  </w:num>
  <w:num w:numId="75" w16cid:durableId="938684202">
    <w:abstractNumId w:val="76"/>
  </w:num>
  <w:num w:numId="76" w16cid:durableId="1978608325">
    <w:abstractNumId w:val="75"/>
  </w:num>
  <w:num w:numId="77" w16cid:durableId="904800610">
    <w:abstractNumId w:val="26"/>
  </w:num>
  <w:num w:numId="78" w16cid:durableId="2098473744">
    <w:abstractNumId w:val="47"/>
  </w:num>
  <w:num w:numId="79" w16cid:durableId="370307575">
    <w:abstractNumId w:val="41"/>
  </w:num>
  <w:num w:numId="80" w16cid:durableId="297691908">
    <w:abstractNumId w:val="66"/>
  </w:num>
  <w:num w:numId="81" w16cid:durableId="1885143615">
    <w:abstractNumId w:val="50"/>
  </w:num>
  <w:num w:numId="82" w16cid:durableId="1161895333">
    <w:abstractNumId w:val="71"/>
  </w:num>
  <w:num w:numId="83" w16cid:durableId="2086294171">
    <w:abstractNumId w:val="8"/>
  </w:num>
  <w:num w:numId="84" w16cid:durableId="549419030">
    <w:abstractNumId w:val="65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519D9"/>
    <w:rsid w:val="000C0CA8"/>
    <w:rsid w:val="00165F12"/>
    <w:rsid w:val="00181C96"/>
    <w:rsid w:val="00185356"/>
    <w:rsid w:val="001B6F4A"/>
    <w:rsid w:val="002160F2"/>
    <w:rsid w:val="00221A67"/>
    <w:rsid w:val="002316DE"/>
    <w:rsid w:val="00301562"/>
    <w:rsid w:val="0031511D"/>
    <w:rsid w:val="0032643F"/>
    <w:rsid w:val="003548A8"/>
    <w:rsid w:val="003701D7"/>
    <w:rsid w:val="003747E6"/>
    <w:rsid w:val="004176B5"/>
    <w:rsid w:val="00426ACB"/>
    <w:rsid w:val="00435847"/>
    <w:rsid w:val="004A367E"/>
    <w:rsid w:val="004B63A7"/>
    <w:rsid w:val="004B7CC9"/>
    <w:rsid w:val="004E4257"/>
    <w:rsid w:val="005802A5"/>
    <w:rsid w:val="00582633"/>
    <w:rsid w:val="00584D12"/>
    <w:rsid w:val="005E559D"/>
    <w:rsid w:val="0060493B"/>
    <w:rsid w:val="006257BE"/>
    <w:rsid w:val="006810BF"/>
    <w:rsid w:val="006855DC"/>
    <w:rsid w:val="00694B4F"/>
    <w:rsid w:val="006E420F"/>
    <w:rsid w:val="006E56E2"/>
    <w:rsid w:val="00704431"/>
    <w:rsid w:val="007061A6"/>
    <w:rsid w:val="007211D3"/>
    <w:rsid w:val="007338F6"/>
    <w:rsid w:val="00745325"/>
    <w:rsid w:val="00754C73"/>
    <w:rsid w:val="00754D47"/>
    <w:rsid w:val="007A1DE8"/>
    <w:rsid w:val="007A4027"/>
    <w:rsid w:val="007F21C9"/>
    <w:rsid w:val="00805DAA"/>
    <w:rsid w:val="008243D9"/>
    <w:rsid w:val="008B213D"/>
    <w:rsid w:val="008D3541"/>
    <w:rsid w:val="00984338"/>
    <w:rsid w:val="0099744F"/>
    <w:rsid w:val="009B2AFC"/>
    <w:rsid w:val="009F47F5"/>
    <w:rsid w:val="00A23833"/>
    <w:rsid w:val="00A306E3"/>
    <w:rsid w:val="00A544E7"/>
    <w:rsid w:val="00A638EF"/>
    <w:rsid w:val="00AB24B4"/>
    <w:rsid w:val="00AC3388"/>
    <w:rsid w:val="00B07BF9"/>
    <w:rsid w:val="00B16C02"/>
    <w:rsid w:val="00B1776A"/>
    <w:rsid w:val="00B249A4"/>
    <w:rsid w:val="00B50EDC"/>
    <w:rsid w:val="00B871C5"/>
    <w:rsid w:val="00BA65B4"/>
    <w:rsid w:val="00BB0CDA"/>
    <w:rsid w:val="00BB5444"/>
    <w:rsid w:val="00C74D6D"/>
    <w:rsid w:val="00CA52C8"/>
    <w:rsid w:val="00D234F3"/>
    <w:rsid w:val="00D532D0"/>
    <w:rsid w:val="00D7661E"/>
    <w:rsid w:val="00DA2A6D"/>
    <w:rsid w:val="00DB2677"/>
    <w:rsid w:val="00DC363E"/>
    <w:rsid w:val="00DD57E3"/>
    <w:rsid w:val="00DE2BCF"/>
    <w:rsid w:val="00DE3B79"/>
    <w:rsid w:val="00E95D0C"/>
    <w:rsid w:val="00F41F3B"/>
    <w:rsid w:val="00FA2327"/>
    <w:rsid w:val="00FA37AF"/>
    <w:rsid w:val="00FB3FFD"/>
    <w:rsid w:val="00FC77E2"/>
    <w:rsid w:val="00FD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1B4C52"/>
  <w15:docId w15:val="{E8A2F14A-43A8-49DC-82F2-3415FE04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NormalWeb">
    <w:name w:val="Normal (Web)"/>
    <w:basedOn w:val="Normal"/>
    <w:uiPriority w:val="99"/>
    <w:unhideWhenUsed/>
    <w:rsid w:val="00AC3388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BalloonText">
    <w:name w:val="Balloon Text"/>
    <w:basedOn w:val="Normal"/>
    <w:link w:val="BalloonTextChar"/>
    <w:rsid w:val="00B177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776A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FC77E2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A37AF"/>
    <w:pPr>
      <w:ind w:left="720"/>
      <w:contextualSpacing/>
    </w:pPr>
  </w:style>
  <w:style w:type="numbering" w:customStyle="1" w:styleId="CurrentList1">
    <w:name w:val="Current List1"/>
    <w:uiPriority w:val="99"/>
    <w:rsid w:val="00B16C02"/>
    <w:pPr>
      <w:numPr>
        <w:numId w:val="2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7211D3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92BA5-1783-47E0-A832-FBB47A350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406</TotalTime>
  <Pages>1</Pages>
  <Words>2997</Words>
  <Characters>17084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20041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Đức Cang</cp:lastModifiedBy>
  <cp:revision>13</cp:revision>
  <cp:lastPrinted>2013-12-07T15:57:00Z</cp:lastPrinted>
  <dcterms:created xsi:type="dcterms:W3CDTF">2013-10-13T11:06:00Z</dcterms:created>
  <dcterms:modified xsi:type="dcterms:W3CDTF">2024-12-16T05:46:00Z</dcterms:modified>
</cp:coreProperties>
</file>